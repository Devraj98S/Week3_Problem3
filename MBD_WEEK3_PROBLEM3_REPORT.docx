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808"/>
        <w:gridCol w:w="380"/>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9B711B">
            <w:pPr>
              <w:jc w:val="both"/>
            </w:pPr>
            <w:r>
              <w:rPr>
                <w:noProof/>
                <w:lang w:val="en-IN" w:eastAsia="en-IN"/>
              </w:rPr>
              <mc:AlternateContent>
                <mc:Choice Requires="wps">
                  <w:drawing>
                    <wp:inline distT="0" distB="0" distL="0" distR="0" wp14:anchorId="51C1450B" wp14:editId="2056976A">
                      <wp:extent cx="6228272" cy="1520042"/>
                      <wp:effectExtent l="0" t="0" r="0" b="4445"/>
                      <wp:docPr id="8" name="Text Box 8"/>
                      <wp:cNvGraphicFramePr/>
                      <a:graphic xmlns:a="http://schemas.openxmlformats.org/drawingml/2006/main">
                        <a:graphicData uri="http://schemas.microsoft.com/office/word/2010/wordprocessingShape">
                          <wps:wsp>
                            <wps:cNvSpPr txBox="1"/>
                            <wps:spPr>
                              <a:xfrm>
                                <a:off x="0" y="0"/>
                                <a:ext cx="6228272" cy="1520042"/>
                              </a:xfrm>
                              <a:prstGeom prst="rect">
                                <a:avLst/>
                              </a:prstGeom>
                              <a:noFill/>
                              <a:ln w="6350">
                                <a:noFill/>
                              </a:ln>
                            </wps:spPr>
                            <wps:txbx>
                              <w:txbxContent>
                                <w:p w14:paraId="2D370E5E" w14:textId="77777777" w:rsidR="00215256" w:rsidRDefault="00215256" w:rsidP="009B711B">
                                  <w:pPr>
                                    <w:pStyle w:val="Title"/>
                                    <w:rPr>
                                      <w:b w:val="0"/>
                                      <w:caps w:val="0"/>
                                      <w:color w:val="4D5154" w:themeColor="text1" w:themeTint="BF"/>
                                      <w:sz w:val="44"/>
                                      <w:szCs w:val="44"/>
                                      <w:lang w:val="en-IN"/>
                                    </w:rPr>
                                  </w:pPr>
                                </w:p>
                                <w:p w14:paraId="6CB03295" w14:textId="0C4AF01D" w:rsidR="00215256" w:rsidRPr="00F51988" w:rsidRDefault="00215256" w:rsidP="009B711B">
                                  <w:pPr>
                                    <w:pStyle w:val="Title"/>
                                    <w:rPr>
                                      <w:b w:val="0"/>
                                      <w:color w:val="4D5154" w:themeColor="text1" w:themeTint="BF"/>
                                      <w:sz w:val="44"/>
                                      <w:szCs w:val="44"/>
                                      <w:lang w:val="en-IN"/>
                                    </w:rPr>
                                  </w:pPr>
                                  <w:r>
                                    <w:rPr>
                                      <w:b w:val="0"/>
                                      <w:caps w:val="0"/>
                                      <w:color w:val="4D5154" w:themeColor="text1" w:themeTint="BF"/>
                                      <w:sz w:val="44"/>
                                      <w:szCs w:val="44"/>
                                      <w:lang w:val="en-IN"/>
                                    </w:rPr>
                                    <w:t xml:space="preserve">Designing of </w:t>
                                  </w:r>
                                  <w:r w:rsidRPr="00F51988">
                                    <w:rPr>
                                      <w:b w:val="0"/>
                                      <w:caps w:val="0"/>
                                      <w:color w:val="4D5154" w:themeColor="text1" w:themeTint="BF"/>
                                      <w:sz w:val="44"/>
                                      <w:szCs w:val="44"/>
                                      <w:lang w:val="en-IN"/>
                                    </w:rPr>
                                    <w:t>Adaptive Cruise Control (ACC) using Adaptive Model Predictive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490.4pt;height:1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" filled="f" stroked="f" strokeweight=".5pt">
                      <v:textbox>
                        <w:txbxContent>
                          <w:p w14:paraId="2D370E5E" w14:textId="77777777" w:rsidR="00215256" w:rsidRDefault="00215256" w:rsidP="009B711B">
                            <w:pPr>
                              <w:pStyle w:val="Title"/>
                              <w:rPr>
                                <w:b w:val="0"/>
                                <w:caps w:val="0"/>
                                <w:color w:val="4D5154" w:themeColor="text1" w:themeTint="BF"/>
                                <w:sz w:val="44"/>
                                <w:szCs w:val="44"/>
                                <w:lang w:val="en-IN"/>
                              </w:rPr>
                            </w:pPr>
                          </w:p>
                          <w:p w14:paraId="6CB03295" w14:textId="0C4AF01D" w:rsidR="00215256" w:rsidRPr="00F51988" w:rsidRDefault="00215256" w:rsidP="009B711B">
                            <w:pPr>
                              <w:pStyle w:val="Title"/>
                              <w:rPr>
                                <w:b w:val="0"/>
                                <w:color w:val="4D5154" w:themeColor="text1" w:themeTint="BF"/>
                                <w:sz w:val="44"/>
                                <w:szCs w:val="44"/>
                                <w:lang w:val="en-IN"/>
                              </w:rPr>
                            </w:pPr>
                            <w:r>
                              <w:rPr>
                                <w:b w:val="0"/>
                                <w:caps w:val="0"/>
                                <w:color w:val="4D5154" w:themeColor="text1" w:themeTint="BF"/>
                                <w:sz w:val="44"/>
                                <w:szCs w:val="44"/>
                                <w:lang w:val="en-IN"/>
                              </w:rPr>
                              <w:t xml:space="preserve">Designing of </w:t>
                            </w:r>
                            <w:r w:rsidRPr="00F51988">
                              <w:rPr>
                                <w:b w:val="0"/>
                                <w:caps w:val="0"/>
                                <w:color w:val="4D5154" w:themeColor="text1" w:themeTint="BF"/>
                                <w:sz w:val="44"/>
                                <w:szCs w:val="44"/>
                                <w:lang w:val="en-IN"/>
                              </w:rPr>
                              <w:t>Adaptive Cruise Control (ACC) using Adaptive Model Predictive Controller</w:t>
                            </w:r>
                          </w:p>
                        </w:txbxContent>
                      </v:textbox>
                      <w10:anchorlock/>
                    </v:shape>
                  </w:pict>
                </mc:Fallback>
              </mc:AlternateContent>
            </w:r>
          </w:p>
          <w:p w14:paraId="72419862" w14:textId="55A89137" w:rsidR="00E701F4" w:rsidRDefault="00B3774E" w:rsidP="009B711B">
            <w:pPr>
              <w:jc w:val="both"/>
            </w:pPr>
            <w:r>
              <w:rPr>
                <w:noProof/>
                <w:lang w:val="en-IN" w:eastAsia="en-IN"/>
              </w:rPr>
              <mc:AlternateContent>
                <mc:Choice Requires="wps">
                  <w:drawing>
                    <wp:anchor distT="0" distB="0" distL="114300" distR="114300" simplePos="0" relativeHeight="251664384" behindDoc="0" locked="0" layoutInCell="1" allowOverlap="1" wp14:anchorId="08350DE2" wp14:editId="7A72123F">
                      <wp:simplePos x="0" y="0"/>
                      <wp:positionH relativeFrom="column">
                        <wp:posOffset>365125</wp:posOffset>
                      </wp:positionH>
                      <wp:positionV relativeFrom="paragraph">
                        <wp:posOffset>1201420</wp:posOffset>
                      </wp:positionV>
                      <wp:extent cx="471805" cy="100330"/>
                      <wp:effectExtent l="0" t="0" r="4445" b="0"/>
                      <wp:wrapNone/>
                      <wp:docPr id="30" name="Rectangle 30"/>
                      <wp:cNvGraphicFramePr/>
                      <a:graphic xmlns:a="http://schemas.openxmlformats.org/drawingml/2006/main">
                        <a:graphicData uri="http://schemas.microsoft.com/office/word/2010/wordprocessingShape">
                          <wps:wsp>
                            <wps:cNvSpPr/>
                            <wps:spPr>
                              <a:xfrm>
                                <a:off x="0" y="0"/>
                                <a:ext cx="471805" cy="10033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8.75pt;margin-top:94.6pt;width:37.15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" fillcolor="#753dff [3207]" stroked="f" strokeweight="2pt"/>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53C4EC64" wp14:editId="3ED7DE25">
                      <wp:simplePos x="0" y="0"/>
                      <wp:positionH relativeFrom="column">
                        <wp:posOffset>91291</wp:posOffset>
                      </wp:positionH>
                      <wp:positionV relativeFrom="paragraph">
                        <wp:posOffset>1204785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7.2pt;margin-top:94.8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" fillcolor="#753dff [3207]" stroked="f" strokeweight="2pt"/>
                  </w:pict>
                </mc:Fallback>
              </mc:AlternateContent>
            </w:r>
            <w:r w:rsidR="00E701F4">
              <w:rPr>
                <w:noProof/>
                <w:lang w:val="en-IN" w:eastAsia="en-IN"/>
              </w:rPr>
              <mc:AlternateContent>
                <mc:Choice Requires="wps">
                  <w:drawing>
                    <wp:inline distT="0" distB="0" distL="0" distR="0" wp14:anchorId="4F178341" wp14:editId="42404A20">
                      <wp:extent cx="5260340" cy="2090057"/>
                      <wp:effectExtent l="0" t="0" r="0" b="5715"/>
                      <wp:docPr id="3" name="Text Box 3"/>
                      <wp:cNvGraphicFramePr/>
                      <a:graphic xmlns:a="http://schemas.openxmlformats.org/drawingml/2006/main">
                        <a:graphicData uri="http://schemas.microsoft.com/office/word/2010/wordprocessingShape">
                          <wps:wsp>
                            <wps:cNvSpPr txBox="1"/>
                            <wps:spPr>
                              <a:xfrm>
                                <a:off x="0" y="0"/>
                                <a:ext cx="5260340" cy="2090057"/>
                              </a:xfrm>
                              <a:prstGeom prst="rect">
                                <a:avLst/>
                              </a:prstGeom>
                              <a:noFill/>
                              <a:ln w="6350">
                                <a:noFill/>
                              </a:ln>
                            </wps:spPr>
                            <wps:txbx>
                              <w:txbxContent>
                                <w:p w14:paraId="6EB2B7C5" w14:textId="50CA76C0" w:rsidR="00215256" w:rsidRDefault="00215256" w:rsidP="00E701F4">
                                  <w:pPr>
                                    <w:pStyle w:val="Heading2"/>
                                  </w:pPr>
                                  <w:r>
                                    <w:t xml:space="preserve">Name     : </w:t>
                                  </w:r>
                                  <w:r w:rsidRPr="00B3774E">
                                    <w:rPr>
                                      <w:b/>
                                    </w:rPr>
                                    <w:t>Devraj Sen</w:t>
                                  </w:r>
                                  <w:r>
                                    <w:t xml:space="preserve">   </w:t>
                                  </w:r>
                                </w:p>
                                <w:p w14:paraId="4E022341" w14:textId="1A87B2D0" w:rsidR="00215256" w:rsidRPr="00C653FF" w:rsidRDefault="00215256" w:rsidP="00E701F4">
                                  <w:pPr>
                                    <w:pStyle w:val="Heading2"/>
                                    <w:rPr>
                                      <w:b/>
                                    </w:rPr>
                                  </w:pPr>
                                  <w:r>
                                    <w:t xml:space="preserve">Unique ID: </w:t>
                                  </w:r>
                                  <w:r>
                                    <w:rPr>
                                      <w:b/>
                                    </w:rPr>
                                    <w:t>2005212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414.2pt;height:1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" filled="f" stroked="f" strokeweight=".5pt">
                      <v:textbox>
                        <w:txbxContent>
                          <w:p w14:paraId="6EB2B7C5" w14:textId="50CA76C0" w:rsidR="00215256" w:rsidRDefault="00215256" w:rsidP="00E701F4">
                            <w:pPr>
                              <w:pStyle w:val="Heading2"/>
                            </w:pPr>
                            <w:r>
                              <w:t xml:space="preserve">Name     : </w:t>
                            </w:r>
                            <w:r w:rsidRPr="00B3774E">
                              <w:rPr>
                                <w:b/>
                              </w:rPr>
                              <w:t>Devraj Sen</w:t>
                            </w:r>
                            <w:r>
                              <w:t xml:space="preserve">   </w:t>
                            </w:r>
                          </w:p>
                          <w:p w14:paraId="4E022341" w14:textId="1A87B2D0" w:rsidR="00215256" w:rsidRPr="00C653FF" w:rsidRDefault="00215256" w:rsidP="00E701F4">
                            <w:pPr>
                              <w:pStyle w:val="Heading2"/>
                              <w:rPr>
                                <w:b/>
                              </w:rPr>
                            </w:pPr>
                            <w:r>
                              <w:t xml:space="preserve">Unique ID: </w:t>
                            </w:r>
                            <w:r>
                              <w:rPr>
                                <w:b/>
                              </w:rPr>
                              <w:t>2005212</w:t>
                            </w:r>
                          </w:p>
                        </w:txbxContent>
                      </v:textbox>
                      <w10:anchorlock/>
                    </v:shape>
                  </w:pict>
                </mc:Fallback>
              </mc:AlternateContent>
            </w:r>
          </w:p>
          <w:p w14:paraId="597FE016" w14:textId="0859D086" w:rsidR="00E701F4" w:rsidRDefault="00E701F4" w:rsidP="009B711B">
            <w:pPr>
              <w:jc w:val="both"/>
            </w:pPr>
          </w:p>
        </w:tc>
        <w:tc>
          <w:tcPr>
            <w:tcW w:w="1992" w:type="dxa"/>
            <w:tcBorders>
              <w:top w:val="nil"/>
              <w:left w:val="nil"/>
              <w:bottom w:val="nil"/>
              <w:right w:val="nil"/>
            </w:tcBorders>
          </w:tcPr>
          <w:p w14:paraId="3CFFD18F" w14:textId="77777777" w:rsidR="00E701F4" w:rsidRDefault="00E701F4" w:rsidP="009B711B">
            <w:pPr>
              <w:jc w:val="both"/>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71D7D9E7" w:rsidR="00E701F4" w:rsidRDefault="00AF7AE4" w:rsidP="009B711B">
            <w:pPr>
              <w:jc w:val="both"/>
              <w:rPr>
                <w:noProof/>
              </w:rPr>
            </w:pPr>
            <w:r>
              <w:rPr>
                <w:noProof/>
              </w:rPr>
              <w:t xml:space="preserve">                    </w:t>
            </w:r>
          </w:p>
          <w:p w14:paraId="67EF7790" w14:textId="68CAC792" w:rsidR="00AF7AE4" w:rsidRDefault="00AF7AE4" w:rsidP="009B711B">
            <w:pPr>
              <w:jc w:val="both"/>
              <w:rPr>
                <w:noProof/>
              </w:rPr>
            </w:pPr>
          </w:p>
          <w:p w14:paraId="65DB6DBD" w14:textId="2F478154" w:rsidR="00E701F4" w:rsidRDefault="00E701F4" w:rsidP="009B711B">
            <w:pPr>
              <w:jc w:val="both"/>
              <w:rPr>
                <w:noProof/>
              </w:rPr>
            </w:pPr>
          </w:p>
        </w:tc>
        <w:tc>
          <w:tcPr>
            <w:tcW w:w="1992" w:type="dxa"/>
            <w:tcBorders>
              <w:top w:val="nil"/>
              <w:left w:val="nil"/>
              <w:bottom w:val="nil"/>
              <w:right w:val="nil"/>
            </w:tcBorders>
          </w:tcPr>
          <w:p w14:paraId="3AFE2156" w14:textId="77777777" w:rsidR="00E701F4" w:rsidRDefault="00E701F4" w:rsidP="009B711B">
            <w:pPr>
              <w:jc w:val="both"/>
              <w:rPr>
                <w:noProof/>
              </w:rPr>
            </w:pPr>
          </w:p>
        </w:tc>
      </w:tr>
    </w:tbl>
    <w:p w14:paraId="61DFEB5A" w14:textId="3DE97EEA" w:rsidR="004B7E44" w:rsidRDefault="004B7E44" w:rsidP="009B711B">
      <w:pPr>
        <w:jc w:val="both"/>
      </w:pPr>
    </w:p>
    <w:p w14:paraId="6654BB74" w14:textId="4251B1D7" w:rsidR="004B7E44" w:rsidRDefault="004B7E44" w:rsidP="009B711B">
      <w:pPr>
        <w:spacing w:after="200"/>
        <w:jc w:val="both"/>
      </w:pPr>
      <w:r>
        <w:br w:type="page"/>
      </w:r>
    </w:p>
    <w:p w14:paraId="01E0D77B" w14:textId="6F73A4DC" w:rsidR="00FC3B32" w:rsidRDefault="00EC65FE" w:rsidP="00EC65FE">
      <w:pPr>
        <w:spacing w:after="200"/>
        <w:jc w:val="center"/>
        <w:rPr>
          <w:b/>
          <w:sz w:val="28"/>
        </w:rPr>
      </w:pPr>
      <w:r w:rsidRPr="00EC65FE">
        <w:rPr>
          <w:b/>
          <w:sz w:val="28"/>
        </w:rPr>
        <w:lastRenderedPageBreak/>
        <w:t>Table of Content</w:t>
      </w:r>
    </w:p>
    <w:tbl>
      <w:tblPr>
        <w:tblStyle w:val="TableGrid"/>
        <w:tblW w:w="0" w:type="auto"/>
        <w:tblLook w:val="04A0" w:firstRow="1" w:lastRow="0" w:firstColumn="1" w:lastColumn="0" w:noHBand="0" w:noVBand="1"/>
      </w:tblPr>
      <w:tblGrid>
        <w:gridCol w:w="1101"/>
        <w:gridCol w:w="7371"/>
        <w:gridCol w:w="1932"/>
      </w:tblGrid>
      <w:tr w:rsidR="00EC65FE" w14:paraId="46AABFD3" w14:textId="77777777" w:rsidTr="00EC65FE">
        <w:tc>
          <w:tcPr>
            <w:tcW w:w="1101" w:type="dxa"/>
          </w:tcPr>
          <w:p w14:paraId="4498AA36" w14:textId="77777777" w:rsidR="00EC65FE" w:rsidRPr="00AF7AE4" w:rsidRDefault="00EC65FE" w:rsidP="00EC65FE">
            <w:pPr>
              <w:spacing w:after="200"/>
              <w:jc w:val="both"/>
              <w:rPr>
                <w:sz w:val="22"/>
              </w:rPr>
            </w:pPr>
            <w:r w:rsidRPr="00AF7AE4">
              <w:rPr>
                <w:sz w:val="22"/>
              </w:rPr>
              <w:t>Serial number</w:t>
            </w:r>
          </w:p>
        </w:tc>
        <w:tc>
          <w:tcPr>
            <w:tcW w:w="7371" w:type="dxa"/>
          </w:tcPr>
          <w:p w14:paraId="2FC6A91E" w14:textId="77777777" w:rsidR="00EC65FE" w:rsidRPr="00AF7AE4" w:rsidRDefault="00EC65FE" w:rsidP="00EC65FE">
            <w:pPr>
              <w:spacing w:after="200"/>
              <w:jc w:val="center"/>
              <w:rPr>
                <w:sz w:val="22"/>
              </w:rPr>
            </w:pPr>
            <w:r w:rsidRPr="00AF7AE4">
              <w:rPr>
                <w:sz w:val="22"/>
              </w:rPr>
              <w:t>Content</w:t>
            </w:r>
          </w:p>
        </w:tc>
        <w:tc>
          <w:tcPr>
            <w:tcW w:w="1932" w:type="dxa"/>
          </w:tcPr>
          <w:p w14:paraId="7352B305" w14:textId="77777777" w:rsidR="00EC65FE" w:rsidRPr="00AF7AE4" w:rsidRDefault="00EC65FE" w:rsidP="00EC65FE">
            <w:pPr>
              <w:spacing w:after="200"/>
              <w:jc w:val="both"/>
              <w:rPr>
                <w:sz w:val="22"/>
              </w:rPr>
            </w:pPr>
            <w:r w:rsidRPr="00AF7AE4">
              <w:rPr>
                <w:sz w:val="22"/>
              </w:rPr>
              <w:t>Pages</w:t>
            </w:r>
          </w:p>
        </w:tc>
      </w:tr>
      <w:tr w:rsidR="00EC65FE" w14:paraId="69EF598F" w14:textId="77777777" w:rsidTr="00EC65FE">
        <w:tc>
          <w:tcPr>
            <w:tcW w:w="1101" w:type="dxa"/>
          </w:tcPr>
          <w:p w14:paraId="1F8DE8FB" w14:textId="77777777" w:rsidR="00EC65FE" w:rsidRPr="00AF7AE4" w:rsidRDefault="00EC65FE" w:rsidP="00EC65FE">
            <w:pPr>
              <w:spacing w:after="200"/>
              <w:jc w:val="both"/>
              <w:rPr>
                <w:sz w:val="22"/>
              </w:rPr>
            </w:pPr>
            <w:r w:rsidRPr="00AF7AE4">
              <w:rPr>
                <w:sz w:val="22"/>
              </w:rPr>
              <w:t>1</w:t>
            </w:r>
          </w:p>
        </w:tc>
        <w:tc>
          <w:tcPr>
            <w:tcW w:w="7371" w:type="dxa"/>
          </w:tcPr>
          <w:p w14:paraId="222FAB2B" w14:textId="77777777" w:rsidR="00EC65FE" w:rsidRPr="00AF7AE4" w:rsidRDefault="00EC65FE" w:rsidP="00EC65FE">
            <w:pPr>
              <w:spacing w:after="200"/>
              <w:jc w:val="both"/>
              <w:rPr>
                <w:sz w:val="22"/>
              </w:rPr>
            </w:pPr>
            <w:r w:rsidRPr="00AF7AE4">
              <w:rPr>
                <w:sz w:val="22"/>
              </w:rPr>
              <w:t>Introduction</w:t>
            </w:r>
          </w:p>
        </w:tc>
        <w:tc>
          <w:tcPr>
            <w:tcW w:w="1932" w:type="dxa"/>
          </w:tcPr>
          <w:p w14:paraId="19C65D20" w14:textId="0C3A0670" w:rsidR="00EC65FE" w:rsidRPr="00AF7AE4" w:rsidRDefault="00F51988" w:rsidP="005A5631">
            <w:pPr>
              <w:spacing w:after="200"/>
              <w:jc w:val="both"/>
              <w:rPr>
                <w:sz w:val="22"/>
              </w:rPr>
            </w:pPr>
            <w:r>
              <w:rPr>
                <w:sz w:val="22"/>
              </w:rPr>
              <w:t>3</w:t>
            </w:r>
          </w:p>
        </w:tc>
      </w:tr>
      <w:tr w:rsidR="00EC65FE" w14:paraId="0B05654E" w14:textId="77777777" w:rsidTr="00EC65FE">
        <w:tc>
          <w:tcPr>
            <w:tcW w:w="1101" w:type="dxa"/>
          </w:tcPr>
          <w:p w14:paraId="1E4BA0FD" w14:textId="77777777" w:rsidR="00EC65FE" w:rsidRPr="00AF7AE4" w:rsidRDefault="00EC65FE" w:rsidP="00EC65FE">
            <w:pPr>
              <w:spacing w:after="200"/>
              <w:jc w:val="both"/>
              <w:rPr>
                <w:sz w:val="22"/>
              </w:rPr>
            </w:pPr>
            <w:r w:rsidRPr="00AF7AE4">
              <w:rPr>
                <w:sz w:val="22"/>
              </w:rPr>
              <w:t>2</w:t>
            </w:r>
          </w:p>
          <w:p w14:paraId="7E10F359" w14:textId="5A6E805A" w:rsidR="00EC65FE" w:rsidRPr="00AF7AE4" w:rsidRDefault="00EC65FE" w:rsidP="00EC65FE">
            <w:pPr>
              <w:spacing w:after="200"/>
              <w:jc w:val="both"/>
              <w:rPr>
                <w:sz w:val="22"/>
              </w:rPr>
            </w:pPr>
            <w:r w:rsidRPr="00AF7AE4">
              <w:rPr>
                <w:sz w:val="22"/>
              </w:rPr>
              <w:t>2.1</w:t>
            </w:r>
          </w:p>
        </w:tc>
        <w:tc>
          <w:tcPr>
            <w:tcW w:w="7371" w:type="dxa"/>
          </w:tcPr>
          <w:p w14:paraId="6B54A6E6" w14:textId="77777777" w:rsidR="00EC65FE" w:rsidRPr="00AF7AE4" w:rsidRDefault="00EC65FE" w:rsidP="00EC65FE">
            <w:pPr>
              <w:spacing w:after="200"/>
              <w:jc w:val="both"/>
              <w:rPr>
                <w:sz w:val="22"/>
              </w:rPr>
            </w:pPr>
            <w:r w:rsidRPr="00AF7AE4">
              <w:rPr>
                <w:sz w:val="22"/>
              </w:rPr>
              <w:t>Literature Review</w:t>
            </w:r>
          </w:p>
          <w:p w14:paraId="222B16DA" w14:textId="62968115" w:rsidR="00EC65FE" w:rsidRPr="00AF7AE4" w:rsidRDefault="00EC65FE" w:rsidP="00EC65FE">
            <w:pPr>
              <w:spacing w:after="200"/>
              <w:jc w:val="both"/>
              <w:rPr>
                <w:sz w:val="22"/>
              </w:rPr>
            </w:pPr>
            <w:r w:rsidRPr="00AF7AE4">
              <w:rPr>
                <w:sz w:val="22"/>
              </w:rPr>
              <w:t>Adaptive Cruise Control(ACC) Architecture</w:t>
            </w:r>
          </w:p>
        </w:tc>
        <w:tc>
          <w:tcPr>
            <w:tcW w:w="1932" w:type="dxa"/>
          </w:tcPr>
          <w:p w14:paraId="6A18607D" w14:textId="0C5F124C" w:rsidR="00EC65FE" w:rsidRPr="00AF7AE4" w:rsidRDefault="00F51988" w:rsidP="00EC65FE">
            <w:pPr>
              <w:spacing w:after="200"/>
              <w:jc w:val="both"/>
              <w:rPr>
                <w:sz w:val="22"/>
              </w:rPr>
            </w:pPr>
            <w:r>
              <w:rPr>
                <w:sz w:val="22"/>
              </w:rPr>
              <w:t>4</w:t>
            </w:r>
          </w:p>
          <w:p w14:paraId="17BB6459" w14:textId="16FC0E45" w:rsidR="00EC65FE" w:rsidRPr="00AF7AE4" w:rsidRDefault="00F153D8" w:rsidP="005A5631">
            <w:pPr>
              <w:spacing w:after="200"/>
              <w:jc w:val="both"/>
              <w:rPr>
                <w:sz w:val="22"/>
              </w:rPr>
            </w:pPr>
            <w:r>
              <w:rPr>
                <w:sz w:val="22"/>
              </w:rPr>
              <w:t xml:space="preserve">5 </w:t>
            </w:r>
          </w:p>
        </w:tc>
      </w:tr>
      <w:tr w:rsidR="007E6EF1" w14:paraId="07118C14" w14:textId="77777777" w:rsidTr="00EC65FE">
        <w:tc>
          <w:tcPr>
            <w:tcW w:w="1101" w:type="dxa"/>
          </w:tcPr>
          <w:p w14:paraId="0417BBCF" w14:textId="524BB0F6" w:rsidR="007E6EF1" w:rsidRPr="00AF7AE4" w:rsidRDefault="00F51988" w:rsidP="00EC65FE">
            <w:pPr>
              <w:spacing w:after="200"/>
              <w:jc w:val="both"/>
              <w:rPr>
                <w:sz w:val="22"/>
              </w:rPr>
            </w:pPr>
            <w:r>
              <w:rPr>
                <w:sz w:val="22"/>
              </w:rPr>
              <w:t>3</w:t>
            </w:r>
          </w:p>
        </w:tc>
        <w:tc>
          <w:tcPr>
            <w:tcW w:w="7371" w:type="dxa"/>
          </w:tcPr>
          <w:p w14:paraId="1D8CB730" w14:textId="49F6DAA5" w:rsidR="007E6EF1" w:rsidRPr="00AF7AE4" w:rsidRDefault="00F51988" w:rsidP="00EC65FE">
            <w:pPr>
              <w:spacing w:after="200"/>
              <w:jc w:val="both"/>
              <w:rPr>
                <w:sz w:val="22"/>
              </w:rPr>
            </w:pPr>
            <w:r>
              <w:rPr>
                <w:sz w:val="22"/>
              </w:rPr>
              <w:t>Analysis – 4W &amp; 1H Technique</w:t>
            </w:r>
          </w:p>
        </w:tc>
        <w:tc>
          <w:tcPr>
            <w:tcW w:w="1932" w:type="dxa"/>
          </w:tcPr>
          <w:p w14:paraId="3A5C6EC0" w14:textId="3DD75709" w:rsidR="007E6EF1" w:rsidRDefault="00F51988" w:rsidP="00EC65FE">
            <w:pPr>
              <w:spacing w:after="200"/>
              <w:jc w:val="both"/>
              <w:rPr>
                <w:sz w:val="22"/>
              </w:rPr>
            </w:pPr>
            <w:r>
              <w:rPr>
                <w:sz w:val="22"/>
              </w:rPr>
              <w:t>7</w:t>
            </w:r>
          </w:p>
        </w:tc>
      </w:tr>
      <w:tr w:rsidR="00F51988" w14:paraId="060B02F1" w14:textId="77777777" w:rsidTr="00EC65FE">
        <w:tc>
          <w:tcPr>
            <w:tcW w:w="1101" w:type="dxa"/>
          </w:tcPr>
          <w:p w14:paraId="5C888FA8" w14:textId="6F7C99A3" w:rsidR="00F51988" w:rsidRDefault="00F51988" w:rsidP="00EC65FE">
            <w:pPr>
              <w:spacing w:after="200"/>
              <w:jc w:val="both"/>
              <w:rPr>
                <w:sz w:val="22"/>
              </w:rPr>
            </w:pPr>
            <w:r>
              <w:rPr>
                <w:sz w:val="22"/>
              </w:rPr>
              <w:t>4</w:t>
            </w:r>
          </w:p>
        </w:tc>
        <w:tc>
          <w:tcPr>
            <w:tcW w:w="7371" w:type="dxa"/>
          </w:tcPr>
          <w:p w14:paraId="7DFC1358" w14:textId="30544168" w:rsidR="00F51988" w:rsidRDefault="00F51988" w:rsidP="00EC65FE">
            <w:pPr>
              <w:spacing w:after="200"/>
              <w:jc w:val="both"/>
              <w:rPr>
                <w:sz w:val="22"/>
              </w:rPr>
            </w:pPr>
            <w:r>
              <w:rPr>
                <w:sz w:val="22"/>
              </w:rPr>
              <w:t>SWOT Analysis of Adaptive Cruise Control</w:t>
            </w:r>
          </w:p>
        </w:tc>
        <w:tc>
          <w:tcPr>
            <w:tcW w:w="1932" w:type="dxa"/>
          </w:tcPr>
          <w:p w14:paraId="4A7F05B6" w14:textId="2B5DFC5D" w:rsidR="00F51988" w:rsidRDefault="00F51988" w:rsidP="00EC65FE">
            <w:pPr>
              <w:spacing w:after="200"/>
              <w:jc w:val="both"/>
              <w:rPr>
                <w:sz w:val="22"/>
              </w:rPr>
            </w:pPr>
            <w:r>
              <w:rPr>
                <w:sz w:val="22"/>
              </w:rPr>
              <w:t>8</w:t>
            </w:r>
          </w:p>
        </w:tc>
      </w:tr>
      <w:tr w:rsidR="00EC65FE" w14:paraId="7874EB8E" w14:textId="77777777" w:rsidTr="00EC65FE">
        <w:tc>
          <w:tcPr>
            <w:tcW w:w="1101" w:type="dxa"/>
          </w:tcPr>
          <w:p w14:paraId="48B715FE" w14:textId="42374F28" w:rsidR="00EC65FE" w:rsidRPr="00AF7AE4" w:rsidRDefault="00F51988" w:rsidP="00EC65FE">
            <w:pPr>
              <w:spacing w:after="200"/>
              <w:jc w:val="both"/>
              <w:rPr>
                <w:sz w:val="22"/>
              </w:rPr>
            </w:pPr>
            <w:r>
              <w:rPr>
                <w:sz w:val="22"/>
              </w:rPr>
              <w:t>5</w:t>
            </w:r>
          </w:p>
          <w:p w14:paraId="32D37EAD" w14:textId="00EEAB3F" w:rsidR="00EC65FE" w:rsidRPr="00AF7AE4" w:rsidRDefault="00F51988" w:rsidP="00EC65FE">
            <w:pPr>
              <w:spacing w:after="200"/>
              <w:jc w:val="both"/>
              <w:rPr>
                <w:sz w:val="22"/>
              </w:rPr>
            </w:pPr>
            <w:r>
              <w:rPr>
                <w:sz w:val="22"/>
              </w:rPr>
              <w:t>5</w:t>
            </w:r>
            <w:r w:rsidR="00EC65FE" w:rsidRPr="00AF7AE4">
              <w:rPr>
                <w:sz w:val="22"/>
              </w:rPr>
              <w:t>.1</w:t>
            </w:r>
          </w:p>
          <w:p w14:paraId="76AF7EAC" w14:textId="5F47C2EB" w:rsidR="00EC65FE" w:rsidRPr="00AF7AE4" w:rsidRDefault="00F51988" w:rsidP="00EC65FE">
            <w:pPr>
              <w:spacing w:after="200"/>
              <w:jc w:val="both"/>
              <w:rPr>
                <w:sz w:val="22"/>
              </w:rPr>
            </w:pPr>
            <w:r>
              <w:rPr>
                <w:sz w:val="22"/>
              </w:rPr>
              <w:t>5.2</w:t>
            </w:r>
          </w:p>
          <w:p w14:paraId="459B85CB" w14:textId="0EE4B6B6" w:rsidR="00EC65FE" w:rsidRPr="00AF7AE4" w:rsidRDefault="00F51988" w:rsidP="00EC65FE">
            <w:pPr>
              <w:spacing w:after="200"/>
              <w:jc w:val="both"/>
              <w:rPr>
                <w:sz w:val="22"/>
              </w:rPr>
            </w:pPr>
            <w:r>
              <w:rPr>
                <w:sz w:val="22"/>
              </w:rPr>
              <w:t>5.3</w:t>
            </w:r>
          </w:p>
          <w:p w14:paraId="7A689994" w14:textId="56DB0E8C" w:rsidR="00EC65FE" w:rsidRPr="00AF7AE4" w:rsidRDefault="00F51988" w:rsidP="00EC65FE">
            <w:pPr>
              <w:spacing w:after="200"/>
              <w:jc w:val="both"/>
              <w:rPr>
                <w:sz w:val="22"/>
              </w:rPr>
            </w:pPr>
            <w:r>
              <w:rPr>
                <w:sz w:val="22"/>
              </w:rPr>
              <w:t>5.4</w:t>
            </w:r>
          </w:p>
          <w:p w14:paraId="19D8C4FE" w14:textId="3394DD08" w:rsidR="00EC65FE" w:rsidRPr="00AF7AE4" w:rsidRDefault="00F51988" w:rsidP="00EC65FE">
            <w:pPr>
              <w:spacing w:after="200"/>
              <w:jc w:val="both"/>
              <w:rPr>
                <w:sz w:val="22"/>
              </w:rPr>
            </w:pPr>
            <w:r>
              <w:rPr>
                <w:sz w:val="22"/>
              </w:rPr>
              <w:t>5.5</w:t>
            </w:r>
          </w:p>
          <w:p w14:paraId="788FB4B4" w14:textId="77777777" w:rsidR="00EC65FE" w:rsidRDefault="00F51988" w:rsidP="00EC65FE">
            <w:pPr>
              <w:spacing w:after="200"/>
              <w:jc w:val="both"/>
              <w:rPr>
                <w:sz w:val="22"/>
              </w:rPr>
            </w:pPr>
            <w:r>
              <w:rPr>
                <w:sz w:val="22"/>
              </w:rPr>
              <w:t>5.6</w:t>
            </w:r>
          </w:p>
          <w:p w14:paraId="4539A270" w14:textId="77777777" w:rsidR="00D33C75" w:rsidRDefault="00D33C75" w:rsidP="00EC65FE">
            <w:pPr>
              <w:spacing w:after="200"/>
              <w:jc w:val="both"/>
              <w:rPr>
                <w:sz w:val="22"/>
              </w:rPr>
            </w:pPr>
            <w:r>
              <w:rPr>
                <w:sz w:val="22"/>
              </w:rPr>
              <w:t>5.7</w:t>
            </w:r>
          </w:p>
          <w:p w14:paraId="2C0A1246" w14:textId="23DBB109" w:rsidR="008B77AB" w:rsidRPr="00AF7AE4" w:rsidRDefault="008B77AB" w:rsidP="00EC65FE">
            <w:pPr>
              <w:spacing w:after="200"/>
              <w:jc w:val="both"/>
              <w:rPr>
                <w:sz w:val="22"/>
              </w:rPr>
            </w:pPr>
            <w:r>
              <w:rPr>
                <w:sz w:val="22"/>
              </w:rPr>
              <w:t>5.8</w:t>
            </w:r>
          </w:p>
        </w:tc>
        <w:tc>
          <w:tcPr>
            <w:tcW w:w="7371" w:type="dxa"/>
          </w:tcPr>
          <w:p w14:paraId="7B89F0AC" w14:textId="453BA0A7" w:rsidR="00EC65FE" w:rsidRPr="00AF7AE4" w:rsidRDefault="00F51988" w:rsidP="00EC65FE">
            <w:pPr>
              <w:spacing w:after="200"/>
              <w:jc w:val="both"/>
              <w:rPr>
                <w:sz w:val="22"/>
              </w:rPr>
            </w:pPr>
            <w:r>
              <w:rPr>
                <w:sz w:val="22"/>
              </w:rPr>
              <w:t>Model Predictive Controller(MPC)and Simulink Designing</w:t>
            </w:r>
          </w:p>
          <w:p w14:paraId="35509653" w14:textId="4B31A7EA" w:rsidR="00D33C75" w:rsidRDefault="00F51988" w:rsidP="00EC65FE">
            <w:pPr>
              <w:spacing w:after="200"/>
              <w:jc w:val="both"/>
              <w:rPr>
                <w:sz w:val="22"/>
              </w:rPr>
            </w:pPr>
            <w:r>
              <w:rPr>
                <w:sz w:val="22"/>
              </w:rPr>
              <w:t xml:space="preserve">What </w:t>
            </w:r>
            <w:r w:rsidR="00D33C75">
              <w:rPr>
                <w:sz w:val="22"/>
              </w:rPr>
              <w:t>is</w:t>
            </w:r>
            <w:r>
              <w:rPr>
                <w:sz w:val="22"/>
              </w:rPr>
              <w:t xml:space="preserve"> </w:t>
            </w:r>
            <w:r w:rsidR="00D33C75">
              <w:rPr>
                <w:sz w:val="22"/>
              </w:rPr>
              <w:t xml:space="preserve">MPC? </w:t>
            </w:r>
          </w:p>
          <w:p w14:paraId="2E73A712" w14:textId="6865FF36" w:rsidR="00EC65FE" w:rsidRDefault="00F51988" w:rsidP="00EC65FE">
            <w:pPr>
              <w:spacing w:after="200"/>
              <w:jc w:val="both"/>
              <w:rPr>
                <w:sz w:val="22"/>
              </w:rPr>
            </w:pPr>
            <w:r>
              <w:rPr>
                <w:sz w:val="22"/>
              </w:rPr>
              <w:t>Why MPC?</w:t>
            </w:r>
          </w:p>
          <w:p w14:paraId="61991BB0" w14:textId="77777777" w:rsidR="00F51988" w:rsidRDefault="00F51988" w:rsidP="00EC65FE">
            <w:pPr>
              <w:spacing w:after="200"/>
              <w:jc w:val="both"/>
              <w:rPr>
                <w:sz w:val="22"/>
              </w:rPr>
            </w:pPr>
            <w:r>
              <w:rPr>
                <w:sz w:val="22"/>
              </w:rPr>
              <w:t>MATLAB Modelling</w:t>
            </w:r>
          </w:p>
          <w:p w14:paraId="49C80C13" w14:textId="6C4436A5" w:rsidR="00F51988" w:rsidRDefault="00F51988" w:rsidP="00EC65FE">
            <w:pPr>
              <w:spacing w:after="200"/>
              <w:jc w:val="both"/>
              <w:rPr>
                <w:sz w:val="22"/>
              </w:rPr>
            </w:pPr>
            <w:r>
              <w:rPr>
                <w:sz w:val="22"/>
              </w:rPr>
              <w:t>Parameters to be designed</w:t>
            </w:r>
          </w:p>
          <w:p w14:paraId="02AB0F6E" w14:textId="77777777" w:rsidR="00F51988" w:rsidRDefault="00F51988" w:rsidP="00EC65FE">
            <w:pPr>
              <w:spacing w:after="200"/>
              <w:jc w:val="both"/>
              <w:rPr>
                <w:sz w:val="22"/>
              </w:rPr>
            </w:pPr>
            <w:r>
              <w:rPr>
                <w:sz w:val="22"/>
              </w:rPr>
              <w:t>Driving Scenario Designer</w:t>
            </w:r>
          </w:p>
          <w:p w14:paraId="4E8C6F46" w14:textId="2B34248C" w:rsidR="00F51988" w:rsidRDefault="00F51988" w:rsidP="00EC65FE">
            <w:pPr>
              <w:spacing w:after="200"/>
              <w:jc w:val="both"/>
              <w:rPr>
                <w:sz w:val="22"/>
              </w:rPr>
            </w:pPr>
            <w:r>
              <w:rPr>
                <w:sz w:val="22"/>
              </w:rPr>
              <w:t>Output of the Model</w:t>
            </w:r>
          </w:p>
          <w:p w14:paraId="3A329C74" w14:textId="77777777" w:rsidR="00F51988" w:rsidRDefault="00F51988" w:rsidP="00EC65FE">
            <w:pPr>
              <w:spacing w:after="200"/>
              <w:jc w:val="both"/>
              <w:rPr>
                <w:sz w:val="22"/>
              </w:rPr>
            </w:pPr>
            <w:r>
              <w:rPr>
                <w:sz w:val="22"/>
              </w:rPr>
              <w:t>Application</w:t>
            </w:r>
          </w:p>
          <w:p w14:paraId="75E2DEEE" w14:textId="6C6DA401" w:rsidR="008B77AB" w:rsidRPr="00AF7AE4" w:rsidRDefault="008B77AB" w:rsidP="00EC65FE">
            <w:pPr>
              <w:spacing w:after="200"/>
              <w:jc w:val="both"/>
              <w:rPr>
                <w:sz w:val="22"/>
              </w:rPr>
            </w:pPr>
            <w:r>
              <w:rPr>
                <w:sz w:val="22"/>
              </w:rPr>
              <w:t>Comparison of Adaptive MPC and Traditional MPC</w:t>
            </w:r>
          </w:p>
        </w:tc>
        <w:tc>
          <w:tcPr>
            <w:tcW w:w="1932" w:type="dxa"/>
          </w:tcPr>
          <w:p w14:paraId="1B8F589C" w14:textId="6B4ECB92" w:rsidR="00EC65FE" w:rsidRDefault="005E1383" w:rsidP="00EC65FE">
            <w:pPr>
              <w:spacing w:after="200"/>
              <w:jc w:val="both"/>
              <w:rPr>
                <w:sz w:val="22"/>
              </w:rPr>
            </w:pPr>
            <w:r>
              <w:rPr>
                <w:sz w:val="22"/>
              </w:rPr>
              <w:t>9</w:t>
            </w:r>
          </w:p>
          <w:p w14:paraId="48E48A4A" w14:textId="1A7F69EE" w:rsidR="005E1383" w:rsidRDefault="005E1383" w:rsidP="00EC65FE">
            <w:pPr>
              <w:spacing w:after="200"/>
              <w:jc w:val="both"/>
              <w:rPr>
                <w:sz w:val="22"/>
              </w:rPr>
            </w:pPr>
            <w:r>
              <w:rPr>
                <w:sz w:val="22"/>
              </w:rPr>
              <w:t>9</w:t>
            </w:r>
          </w:p>
          <w:p w14:paraId="250F832A" w14:textId="0E90C8FD" w:rsidR="005E1383" w:rsidRDefault="005E1383" w:rsidP="00EC65FE">
            <w:pPr>
              <w:spacing w:after="200"/>
              <w:jc w:val="both"/>
              <w:rPr>
                <w:sz w:val="22"/>
              </w:rPr>
            </w:pPr>
            <w:r>
              <w:rPr>
                <w:sz w:val="22"/>
              </w:rPr>
              <w:t>10</w:t>
            </w:r>
          </w:p>
          <w:p w14:paraId="637B3AE5" w14:textId="593335E9" w:rsidR="005E1383" w:rsidRDefault="005E1383" w:rsidP="00EC65FE">
            <w:pPr>
              <w:spacing w:after="200"/>
              <w:jc w:val="both"/>
              <w:rPr>
                <w:sz w:val="22"/>
              </w:rPr>
            </w:pPr>
            <w:r>
              <w:rPr>
                <w:sz w:val="22"/>
              </w:rPr>
              <w:t>12</w:t>
            </w:r>
          </w:p>
          <w:p w14:paraId="1CA81226" w14:textId="31CD4EC2" w:rsidR="005E1383" w:rsidRDefault="005E1383" w:rsidP="00EC65FE">
            <w:pPr>
              <w:spacing w:after="200"/>
              <w:jc w:val="both"/>
              <w:rPr>
                <w:sz w:val="22"/>
              </w:rPr>
            </w:pPr>
            <w:r>
              <w:rPr>
                <w:sz w:val="22"/>
              </w:rPr>
              <w:t>13</w:t>
            </w:r>
          </w:p>
          <w:p w14:paraId="2C532971" w14:textId="274717C6" w:rsidR="005E1383" w:rsidRDefault="005E1383" w:rsidP="00EC65FE">
            <w:pPr>
              <w:spacing w:after="200"/>
              <w:jc w:val="both"/>
              <w:rPr>
                <w:sz w:val="22"/>
              </w:rPr>
            </w:pPr>
            <w:r>
              <w:rPr>
                <w:sz w:val="22"/>
              </w:rPr>
              <w:t>15</w:t>
            </w:r>
          </w:p>
          <w:p w14:paraId="6D67CBDC" w14:textId="036F792D" w:rsidR="005E1383" w:rsidRDefault="00A75F08" w:rsidP="00EC65FE">
            <w:pPr>
              <w:spacing w:after="200"/>
              <w:jc w:val="both"/>
              <w:rPr>
                <w:sz w:val="22"/>
              </w:rPr>
            </w:pPr>
            <w:r>
              <w:rPr>
                <w:sz w:val="22"/>
              </w:rPr>
              <w:t>17</w:t>
            </w:r>
          </w:p>
          <w:p w14:paraId="0704FEC0" w14:textId="56571CB0" w:rsidR="005E1383" w:rsidRDefault="005E1383" w:rsidP="00EC65FE">
            <w:pPr>
              <w:spacing w:after="200"/>
              <w:jc w:val="both"/>
              <w:rPr>
                <w:sz w:val="22"/>
              </w:rPr>
            </w:pPr>
            <w:r>
              <w:rPr>
                <w:sz w:val="22"/>
              </w:rPr>
              <w:t>18</w:t>
            </w:r>
          </w:p>
          <w:p w14:paraId="5BF24604" w14:textId="22032C88" w:rsidR="00EC65FE" w:rsidRPr="00AF7AE4" w:rsidRDefault="005E1383" w:rsidP="005A5631">
            <w:pPr>
              <w:spacing w:after="200"/>
              <w:jc w:val="both"/>
              <w:rPr>
                <w:sz w:val="22"/>
              </w:rPr>
            </w:pPr>
            <w:r>
              <w:rPr>
                <w:sz w:val="22"/>
              </w:rPr>
              <w:t>19</w:t>
            </w:r>
          </w:p>
        </w:tc>
      </w:tr>
      <w:tr w:rsidR="00EC65FE" w14:paraId="4F9F155F" w14:textId="77777777" w:rsidTr="00EC65FE">
        <w:tc>
          <w:tcPr>
            <w:tcW w:w="1101" w:type="dxa"/>
          </w:tcPr>
          <w:p w14:paraId="442D86A7" w14:textId="10BF95F0" w:rsidR="00EC65FE" w:rsidRDefault="00F51988" w:rsidP="00EC65FE">
            <w:pPr>
              <w:spacing w:after="200"/>
              <w:jc w:val="both"/>
              <w:rPr>
                <w:sz w:val="22"/>
              </w:rPr>
            </w:pPr>
            <w:r>
              <w:rPr>
                <w:sz w:val="22"/>
              </w:rPr>
              <w:t>6</w:t>
            </w:r>
          </w:p>
          <w:p w14:paraId="594E6D35" w14:textId="78743F4E" w:rsidR="00F51988" w:rsidRDefault="00F51988" w:rsidP="00EC65FE">
            <w:pPr>
              <w:spacing w:after="200"/>
              <w:jc w:val="both"/>
              <w:rPr>
                <w:sz w:val="22"/>
              </w:rPr>
            </w:pPr>
            <w:r>
              <w:rPr>
                <w:sz w:val="22"/>
              </w:rPr>
              <w:t>6.1</w:t>
            </w:r>
          </w:p>
          <w:p w14:paraId="6B434AD5" w14:textId="0291F770" w:rsidR="00F51988" w:rsidRDefault="00F51988" w:rsidP="00EC65FE">
            <w:pPr>
              <w:spacing w:after="200"/>
              <w:jc w:val="both"/>
              <w:rPr>
                <w:sz w:val="22"/>
              </w:rPr>
            </w:pPr>
            <w:r>
              <w:rPr>
                <w:sz w:val="22"/>
              </w:rPr>
              <w:t>6.2</w:t>
            </w:r>
          </w:p>
          <w:p w14:paraId="3EF75F1E" w14:textId="65B13D3B" w:rsidR="00F51988" w:rsidRDefault="00F51988" w:rsidP="00EC65FE">
            <w:pPr>
              <w:spacing w:after="200"/>
              <w:jc w:val="both"/>
              <w:rPr>
                <w:sz w:val="22"/>
              </w:rPr>
            </w:pPr>
            <w:r>
              <w:rPr>
                <w:sz w:val="22"/>
              </w:rPr>
              <w:t>6.3</w:t>
            </w:r>
          </w:p>
          <w:p w14:paraId="4DCFBC4B" w14:textId="77777777" w:rsidR="00F51988" w:rsidRDefault="00F51988" w:rsidP="00EC65FE">
            <w:pPr>
              <w:spacing w:after="200"/>
              <w:jc w:val="both"/>
              <w:rPr>
                <w:sz w:val="22"/>
              </w:rPr>
            </w:pPr>
            <w:r>
              <w:rPr>
                <w:sz w:val="22"/>
              </w:rPr>
              <w:t>6.4</w:t>
            </w:r>
          </w:p>
          <w:p w14:paraId="387D9A33" w14:textId="52F926CC" w:rsidR="00F51988" w:rsidRPr="00AF7AE4" w:rsidRDefault="00344F7A" w:rsidP="00EC65FE">
            <w:pPr>
              <w:spacing w:after="200"/>
              <w:jc w:val="both"/>
              <w:rPr>
                <w:sz w:val="22"/>
              </w:rPr>
            </w:pPr>
            <w:r>
              <w:rPr>
                <w:sz w:val="22"/>
              </w:rPr>
              <w:t>6.5</w:t>
            </w:r>
          </w:p>
        </w:tc>
        <w:tc>
          <w:tcPr>
            <w:tcW w:w="7371" w:type="dxa"/>
          </w:tcPr>
          <w:p w14:paraId="7DABD594" w14:textId="77777777" w:rsidR="00EC65FE" w:rsidRDefault="00F51988" w:rsidP="00EC65FE">
            <w:pPr>
              <w:spacing w:after="200"/>
              <w:jc w:val="both"/>
              <w:rPr>
                <w:sz w:val="22"/>
              </w:rPr>
            </w:pPr>
            <w:r>
              <w:rPr>
                <w:sz w:val="22"/>
              </w:rPr>
              <w:t>Skills needed to be demonstrate</w:t>
            </w:r>
          </w:p>
          <w:p w14:paraId="40244A24" w14:textId="77777777" w:rsidR="00F51988" w:rsidRDefault="00F51988" w:rsidP="00EC65FE">
            <w:pPr>
              <w:spacing w:after="200"/>
              <w:jc w:val="both"/>
              <w:rPr>
                <w:sz w:val="22"/>
              </w:rPr>
            </w:pPr>
            <w:r>
              <w:rPr>
                <w:sz w:val="22"/>
              </w:rPr>
              <w:t>Callback Function</w:t>
            </w:r>
          </w:p>
          <w:p w14:paraId="690637E9" w14:textId="77777777" w:rsidR="00F51988" w:rsidRDefault="00F51988" w:rsidP="00EC65FE">
            <w:pPr>
              <w:spacing w:after="200"/>
              <w:jc w:val="both"/>
              <w:rPr>
                <w:sz w:val="22"/>
              </w:rPr>
            </w:pPr>
            <w:r>
              <w:rPr>
                <w:sz w:val="22"/>
              </w:rPr>
              <w:t>Data Inspector</w:t>
            </w:r>
          </w:p>
          <w:p w14:paraId="086D2ACC" w14:textId="77777777" w:rsidR="00F51988" w:rsidRDefault="00F51988" w:rsidP="00EC65FE">
            <w:pPr>
              <w:spacing w:after="200"/>
              <w:jc w:val="both"/>
              <w:rPr>
                <w:sz w:val="22"/>
              </w:rPr>
            </w:pPr>
            <w:r>
              <w:rPr>
                <w:sz w:val="22"/>
              </w:rPr>
              <w:t>Solver Selection Strategy</w:t>
            </w:r>
          </w:p>
          <w:p w14:paraId="3BFDFE22" w14:textId="4AB07125" w:rsidR="00F51988" w:rsidRDefault="00F51988" w:rsidP="00EC65FE">
            <w:pPr>
              <w:spacing w:after="200"/>
              <w:jc w:val="both"/>
              <w:rPr>
                <w:sz w:val="22"/>
              </w:rPr>
            </w:pPr>
            <w:r>
              <w:rPr>
                <w:sz w:val="22"/>
              </w:rPr>
              <w:t>MATLAB Function block</w:t>
            </w:r>
          </w:p>
          <w:p w14:paraId="45917ADB" w14:textId="779A7815" w:rsidR="00F51988" w:rsidRPr="00AF7AE4" w:rsidRDefault="00F51988" w:rsidP="00344F7A">
            <w:pPr>
              <w:spacing w:after="200"/>
              <w:jc w:val="both"/>
              <w:rPr>
                <w:sz w:val="22"/>
              </w:rPr>
            </w:pPr>
            <w:r>
              <w:rPr>
                <w:sz w:val="22"/>
              </w:rPr>
              <w:t>Lookup Table</w:t>
            </w:r>
            <w:r w:rsidR="00344F7A">
              <w:rPr>
                <w:sz w:val="22"/>
              </w:rPr>
              <w:t xml:space="preserve"> and </w:t>
            </w:r>
            <w:r>
              <w:rPr>
                <w:sz w:val="22"/>
              </w:rPr>
              <w:t>Signal Builder</w:t>
            </w:r>
          </w:p>
        </w:tc>
        <w:tc>
          <w:tcPr>
            <w:tcW w:w="1932" w:type="dxa"/>
          </w:tcPr>
          <w:p w14:paraId="6D6CE6AA" w14:textId="68D5D08B" w:rsidR="00EC65FE" w:rsidRDefault="006D299D" w:rsidP="005A5631">
            <w:pPr>
              <w:spacing w:after="200"/>
              <w:jc w:val="both"/>
              <w:rPr>
                <w:sz w:val="22"/>
              </w:rPr>
            </w:pPr>
            <w:r>
              <w:rPr>
                <w:sz w:val="22"/>
              </w:rPr>
              <w:t>21</w:t>
            </w:r>
          </w:p>
          <w:p w14:paraId="3B523228" w14:textId="0218D963" w:rsidR="0012491C" w:rsidRDefault="006D299D" w:rsidP="005A5631">
            <w:pPr>
              <w:spacing w:after="200"/>
              <w:jc w:val="both"/>
              <w:rPr>
                <w:sz w:val="22"/>
              </w:rPr>
            </w:pPr>
            <w:r>
              <w:rPr>
                <w:sz w:val="22"/>
              </w:rPr>
              <w:t>21</w:t>
            </w:r>
          </w:p>
          <w:p w14:paraId="0C56A043" w14:textId="46553426" w:rsidR="00344F7A" w:rsidRDefault="006D299D" w:rsidP="005A5631">
            <w:pPr>
              <w:spacing w:after="200"/>
              <w:jc w:val="both"/>
              <w:rPr>
                <w:sz w:val="22"/>
              </w:rPr>
            </w:pPr>
            <w:r>
              <w:rPr>
                <w:sz w:val="22"/>
              </w:rPr>
              <w:t>22</w:t>
            </w:r>
          </w:p>
          <w:p w14:paraId="04C11111" w14:textId="09E6F059" w:rsidR="00344F7A" w:rsidRDefault="006D299D" w:rsidP="005A5631">
            <w:pPr>
              <w:spacing w:after="200"/>
              <w:jc w:val="both"/>
              <w:rPr>
                <w:sz w:val="22"/>
              </w:rPr>
            </w:pPr>
            <w:r>
              <w:rPr>
                <w:sz w:val="22"/>
              </w:rPr>
              <w:t>23</w:t>
            </w:r>
          </w:p>
          <w:p w14:paraId="7DB86B13" w14:textId="5004BDB6" w:rsidR="00344F7A" w:rsidRDefault="009E5DE1" w:rsidP="005A5631">
            <w:pPr>
              <w:spacing w:after="200"/>
              <w:jc w:val="both"/>
              <w:rPr>
                <w:sz w:val="22"/>
              </w:rPr>
            </w:pPr>
            <w:r>
              <w:rPr>
                <w:sz w:val="22"/>
              </w:rPr>
              <w:t>29</w:t>
            </w:r>
          </w:p>
          <w:p w14:paraId="7C0F1E79" w14:textId="4377F27D" w:rsidR="00344F7A" w:rsidRDefault="006D299D" w:rsidP="005A5631">
            <w:pPr>
              <w:spacing w:after="200"/>
              <w:jc w:val="both"/>
              <w:rPr>
                <w:sz w:val="22"/>
              </w:rPr>
            </w:pPr>
            <w:r>
              <w:rPr>
                <w:sz w:val="22"/>
              </w:rPr>
              <w:t>3</w:t>
            </w:r>
            <w:r w:rsidR="009E5DE1">
              <w:rPr>
                <w:sz w:val="22"/>
              </w:rPr>
              <w:t>0</w:t>
            </w:r>
          </w:p>
          <w:p w14:paraId="792305B6" w14:textId="57A8E0B3" w:rsidR="00344F7A" w:rsidRPr="00AF7AE4" w:rsidRDefault="00344F7A" w:rsidP="005A5631">
            <w:pPr>
              <w:spacing w:after="200"/>
              <w:jc w:val="both"/>
              <w:rPr>
                <w:sz w:val="22"/>
              </w:rPr>
            </w:pPr>
          </w:p>
        </w:tc>
      </w:tr>
    </w:tbl>
    <w:p w14:paraId="2503B9E6" w14:textId="77777777" w:rsidR="00EC65FE" w:rsidRPr="00FD18A2" w:rsidRDefault="00EC65FE" w:rsidP="00EC65FE"/>
    <w:p w14:paraId="42888C80" w14:textId="77777777" w:rsidR="00EC65FE" w:rsidRPr="00EC65FE" w:rsidRDefault="00EC65FE" w:rsidP="00EC65FE">
      <w:pPr>
        <w:spacing w:after="200"/>
        <w:rPr>
          <w:b/>
          <w:sz w:val="28"/>
        </w:rPr>
      </w:pPr>
    </w:p>
    <w:p w14:paraId="139F05C6" w14:textId="77777777" w:rsidR="00EC65FE" w:rsidRDefault="00EC65FE" w:rsidP="00EC65FE">
      <w:pPr>
        <w:spacing w:after="200"/>
      </w:pPr>
    </w:p>
    <w:p w14:paraId="18CC8584" w14:textId="77777777" w:rsidR="00EC65FE" w:rsidRDefault="00EC65FE" w:rsidP="009B711B">
      <w:pPr>
        <w:spacing w:after="200"/>
        <w:jc w:val="both"/>
      </w:pPr>
    </w:p>
    <w:p w14:paraId="75DFD6E0" w14:textId="4F1E321C" w:rsidR="006C1837" w:rsidRPr="00803766" w:rsidRDefault="006C1837" w:rsidP="00F213DA">
      <w:pPr>
        <w:pStyle w:val="Heading2"/>
        <w:numPr>
          <w:ilvl w:val="0"/>
          <w:numId w:val="12"/>
        </w:numPr>
        <w:spacing w:line="276" w:lineRule="auto"/>
        <w:jc w:val="both"/>
        <w:rPr>
          <w:b/>
          <w:sz w:val="40"/>
          <w:szCs w:val="44"/>
        </w:rPr>
      </w:pPr>
      <w:r w:rsidRPr="00803766">
        <w:rPr>
          <w:b/>
          <w:sz w:val="40"/>
          <w:szCs w:val="44"/>
        </w:rPr>
        <w:lastRenderedPageBreak/>
        <w:t>Introduction</w:t>
      </w:r>
    </w:p>
    <w:p w14:paraId="0AEFB9F1" w14:textId="77777777" w:rsidR="00E44CDC" w:rsidRDefault="00E44CDC" w:rsidP="009B711B">
      <w:pPr>
        <w:pStyle w:val="Heading2"/>
        <w:spacing w:line="276" w:lineRule="auto"/>
        <w:jc w:val="both"/>
      </w:pPr>
    </w:p>
    <w:p w14:paraId="4ED26395" w14:textId="6BA03B4C" w:rsidR="00E44CDC" w:rsidRDefault="00E44CDC" w:rsidP="009B711B">
      <w:pPr>
        <w:pStyle w:val="Heading2"/>
        <w:spacing w:line="276" w:lineRule="auto"/>
        <w:jc w:val="center"/>
      </w:pPr>
      <w:r>
        <w:rPr>
          <w:noProof/>
          <w:lang w:val="en-IN" w:eastAsia="en-IN"/>
        </w:rPr>
        <w:drawing>
          <wp:inline distT="0" distB="0" distL="0" distR="0" wp14:anchorId="7D0FBE47" wp14:editId="27C9FCB0">
            <wp:extent cx="4839335" cy="3502025"/>
            <wp:effectExtent l="0" t="0" r="0" b="3175"/>
            <wp:docPr id="2" name="Picture 2" descr="C:\Users\Laptop\Desktop\Adaptive_cruise s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Adaptive_cruise sontro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335" cy="3502025"/>
                    </a:xfrm>
                    <a:prstGeom prst="rect">
                      <a:avLst/>
                    </a:prstGeom>
                    <a:noFill/>
                    <a:ln>
                      <a:noFill/>
                    </a:ln>
                  </pic:spPr>
                </pic:pic>
              </a:graphicData>
            </a:graphic>
          </wp:inline>
        </w:drawing>
      </w:r>
    </w:p>
    <w:p w14:paraId="29BD0966" w14:textId="483B78A5" w:rsidR="00E44CDC" w:rsidRPr="00A43636" w:rsidRDefault="00E44CDC" w:rsidP="00803766">
      <w:pPr>
        <w:pStyle w:val="Heading2"/>
        <w:tabs>
          <w:tab w:val="left" w:pos="3763"/>
          <w:tab w:val="center" w:pos="5094"/>
        </w:tabs>
        <w:spacing w:line="276" w:lineRule="auto"/>
        <w:jc w:val="center"/>
        <w:rPr>
          <w:sz w:val="24"/>
          <w:szCs w:val="24"/>
        </w:rPr>
      </w:pPr>
      <w:r w:rsidRPr="00A43636">
        <w:rPr>
          <w:sz w:val="24"/>
          <w:szCs w:val="24"/>
        </w:rPr>
        <w:t>Figure 1</w:t>
      </w:r>
      <w:r w:rsidR="00803766" w:rsidRPr="00A43636">
        <w:rPr>
          <w:sz w:val="24"/>
          <w:szCs w:val="24"/>
        </w:rPr>
        <w:t>: Adaptive Cruise Control</w:t>
      </w:r>
    </w:p>
    <w:p w14:paraId="67F0FD65" w14:textId="77777777" w:rsidR="00E44CDC" w:rsidRDefault="00E44CDC" w:rsidP="009B711B">
      <w:pPr>
        <w:jc w:val="both"/>
      </w:pPr>
    </w:p>
    <w:p w14:paraId="74429E36" w14:textId="77777777" w:rsidR="00E44CDC" w:rsidRDefault="00E44CDC" w:rsidP="009B711B">
      <w:pPr>
        <w:jc w:val="both"/>
      </w:pPr>
      <w:r>
        <w:t>Adaptive cruise control is one of the first steps in moving towards autonomous driving vehicles, as it allows the vehicle to regulate speed and braking on the highway to maintain a set following interval behind the detected car ahead.</w:t>
      </w:r>
    </w:p>
    <w:p w14:paraId="37B64E92" w14:textId="77777777" w:rsidR="00E44CDC" w:rsidRDefault="00E44CDC" w:rsidP="009B711B">
      <w:pPr>
        <w:jc w:val="both"/>
      </w:pPr>
    </w:p>
    <w:p w14:paraId="3ABC84B7" w14:textId="77777777" w:rsidR="00E44CDC" w:rsidRDefault="00E44CDC" w:rsidP="009B711B">
      <w:pPr>
        <w:jc w:val="both"/>
      </w:pPr>
      <w:r>
        <w:t xml:space="preserve">So how does adaptive cruise control work? </w:t>
      </w:r>
    </w:p>
    <w:p w14:paraId="2335FB09" w14:textId="77777777" w:rsidR="00E44CDC" w:rsidRDefault="00E44CDC" w:rsidP="009B711B">
      <w:pPr>
        <w:jc w:val="both"/>
      </w:pPr>
    </w:p>
    <w:p w14:paraId="6D3C2723" w14:textId="77777777" w:rsidR="00E44CDC" w:rsidRDefault="00E44CDC" w:rsidP="009B711B">
      <w:pPr>
        <w:jc w:val="both"/>
      </w:pPr>
      <w:r>
        <w:t>The primary purpose of the system is to travel at the speed selected by the driver, just like traditional cruise control. However, if the vehicle detects another car in front of it that is traveling at a slower speed, the vehicle will reduce its speed to match that of the detected car and a then maintain a selected interval behind the car. The system works by emitting radar waves which bounce off of vehicles ahead and return to the unit. This informs the system of the distance between the two vehicles; changes in that distance inform the system of the vehicles’ relative speeds.</w:t>
      </w:r>
    </w:p>
    <w:p w14:paraId="4BBB336B" w14:textId="77777777" w:rsidR="00E44CDC" w:rsidRPr="00E44CDC" w:rsidRDefault="00E44CDC" w:rsidP="009B711B">
      <w:pPr>
        <w:pStyle w:val="Heading2"/>
        <w:spacing w:line="276" w:lineRule="auto"/>
        <w:jc w:val="both"/>
        <w:rPr>
          <w:sz w:val="24"/>
          <w:szCs w:val="24"/>
        </w:rPr>
      </w:pPr>
    </w:p>
    <w:p w14:paraId="5AAC1821" w14:textId="17269AFC" w:rsidR="00A8717A" w:rsidRDefault="00A8717A" w:rsidP="009B711B">
      <w:pPr>
        <w:jc w:val="both"/>
      </w:pPr>
    </w:p>
    <w:p w14:paraId="3F1465BA" w14:textId="77777777" w:rsidR="00A8717A" w:rsidRDefault="00A8717A" w:rsidP="009B711B">
      <w:pPr>
        <w:jc w:val="both"/>
      </w:pPr>
    </w:p>
    <w:p w14:paraId="57AF6173" w14:textId="5BF9A48A" w:rsidR="006C1837" w:rsidRPr="00803766" w:rsidRDefault="006C1837" w:rsidP="00F213DA">
      <w:pPr>
        <w:pStyle w:val="Heading2"/>
        <w:numPr>
          <w:ilvl w:val="0"/>
          <w:numId w:val="12"/>
        </w:numPr>
        <w:spacing w:line="276" w:lineRule="auto"/>
        <w:jc w:val="both"/>
        <w:rPr>
          <w:b/>
          <w:sz w:val="40"/>
        </w:rPr>
      </w:pPr>
      <w:r w:rsidRPr="00803766">
        <w:rPr>
          <w:b/>
          <w:sz w:val="40"/>
        </w:rPr>
        <w:lastRenderedPageBreak/>
        <w:t>Literature Review</w:t>
      </w:r>
    </w:p>
    <w:p w14:paraId="32F28FA4" w14:textId="77777777" w:rsidR="0015797A" w:rsidRPr="00F213DA" w:rsidRDefault="0015797A" w:rsidP="009B711B">
      <w:pPr>
        <w:pStyle w:val="Heading2"/>
        <w:spacing w:line="276" w:lineRule="auto"/>
        <w:jc w:val="both"/>
        <w:rPr>
          <w:sz w:val="32"/>
        </w:rPr>
      </w:pPr>
    </w:p>
    <w:p w14:paraId="11C3D67F" w14:textId="4BE82B97" w:rsidR="00E44CDC" w:rsidRPr="00F213DA" w:rsidRDefault="00F213DA" w:rsidP="009B711B">
      <w:pPr>
        <w:pStyle w:val="Heading2"/>
        <w:spacing w:line="276" w:lineRule="auto"/>
        <w:jc w:val="both"/>
        <w:rPr>
          <w:b/>
          <w:sz w:val="32"/>
        </w:rPr>
      </w:pPr>
      <w:r>
        <w:rPr>
          <w:b/>
          <w:sz w:val="32"/>
        </w:rPr>
        <w:t xml:space="preserve">2.1 </w:t>
      </w:r>
      <w:r w:rsidR="0015797A" w:rsidRPr="00F213DA">
        <w:rPr>
          <w:b/>
          <w:sz w:val="32"/>
        </w:rPr>
        <w:t>A</w:t>
      </w:r>
      <w:r w:rsidRPr="00F213DA">
        <w:rPr>
          <w:b/>
          <w:sz w:val="32"/>
        </w:rPr>
        <w:t xml:space="preserve">daptive </w:t>
      </w:r>
      <w:r w:rsidR="0015797A" w:rsidRPr="00F213DA">
        <w:rPr>
          <w:b/>
          <w:sz w:val="32"/>
        </w:rPr>
        <w:t>C</w:t>
      </w:r>
      <w:r w:rsidRPr="00F213DA">
        <w:rPr>
          <w:b/>
          <w:sz w:val="32"/>
        </w:rPr>
        <w:t xml:space="preserve">ruise </w:t>
      </w:r>
      <w:proofErr w:type="gramStart"/>
      <w:r w:rsidR="0015797A" w:rsidRPr="00F213DA">
        <w:rPr>
          <w:b/>
          <w:sz w:val="32"/>
        </w:rPr>
        <w:t>C</w:t>
      </w:r>
      <w:r w:rsidRPr="00F213DA">
        <w:rPr>
          <w:b/>
          <w:sz w:val="32"/>
        </w:rPr>
        <w:t>ontrol</w:t>
      </w:r>
      <w:r w:rsidR="00E44BE5">
        <w:rPr>
          <w:b/>
          <w:sz w:val="32"/>
        </w:rPr>
        <w:t>(</w:t>
      </w:r>
      <w:proofErr w:type="gramEnd"/>
      <w:r w:rsidR="00E44BE5">
        <w:rPr>
          <w:b/>
          <w:sz w:val="32"/>
        </w:rPr>
        <w:t>ACC)</w:t>
      </w:r>
      <w:r w:rsidR="0015797A" w:rsidRPr="00F213DA">
        <w:rPr>
          <w:b/>
          <w:sz w:val="32"/>
        </w:rPr>
        <w:t xml:space="preserve"> Architecture</w:t>
      </w:r>
    </w:p>
    <w:p w14:paraId="65478D32" w14:textId="77777777" w:rsidR="00F47594" w:rsidRDefault="00F47594" w:rsidP="009B711B">
      <w:pPr>
        <w:pStyle w:val="Heading2"/>
        <w:spacing w:line="276" w:lineRule="auto"/>
        <w:jc w:val="both"/>
      </w:pPr>
    </w:p>
    <w:p w14:paraId="3377CE11" w14:textId="5A822089" w:rsidR="00F47594" w:rsidRDefault="00F47594" w:rsidP="009B711B">
      <w:pPr>
        <w:pStyle w:val="Heading2"/>
        <w:spacing w:line="276" w:lineRule="auto"/>
        <w:jc w:val="center"/>
      </w:pPr>
      <w:r>
        <w:rPr>
          <w:noProof/>
          <w:lang w:val="en-IN" w:eastAsia="en-IN"/>
        </w:rPr>
        <w:drawing>
          <wp:inline distT="0" distB="0" distL="0" distR="0" wp14:anchorId="76A6ECCC" wp14:editId="04401CE0">
            <wp:extent cx="5218981" cy="2410796"/>
            <wp:effectExtent l="0" t="0" r="1270" b="8890"/>
            <wp:docPr id="1" name="Picture 1" descr="C:\Users\Laptop\Desktop\ACC\ACC 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ACC\ACC 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158" cy="2410878"/>
                    </a:xfrm>
                    <a:prstGeom prst="rect">
                      <a:avLst/>
                    </a:prstGeom>
                    <a:noFill/>
                    <a:ln>
                      <a:noFill/>
                    </a:ln>
                  </pic:spPr>
                </pic:pic>
              </a:graphicData>
            </a:graphic>
          </wp:inline>
        </w:drawing>
      </w:r>
    </w:p>
    <w:p w14:paraId="2AA05E1F" w14:textId="74E8E6D8" w:rsidR="00F47594" w:rsidRPr="00A43636" w:rsidRDefault="00F47594" w:rsidP="009B711B">
      <w:pPr>
        <w:pStyle w:val="Heading2"/>
        <w:spacing w:line="276" w:lineRule="auto"/>
        <w:jc w:val="center"/>
        <w:rPr>
          <w:sz w:val="24"/>
          <w:szCs w:val="28"/>
        </w:rPr>
      </w:pPr>
      <w:r w:rsidRPr="00A43636">
        <w:rPr>
          <w:sz w:val="24"/>
          <w:szCs w:val="28"/>
        </w:rPr>
        <w:t>Figure 2</w:t>
      </w:r>
      <w:r w:rsidR="00803766" w:rsidRPr="00A43636">
        <w:rPr>
          <w:sz w:val="24"/>
          <w:szCs w:val="28"/>
        </w:rPr>
        <w:t>: Architecture</w:t>
      </w:r>
    </w:p>
    <w:p w14:paraId="4566FC7B" w14:textId="77777777" w:rsidR="00F47594" w:rsidRDefault="00F47594" w:rsidP="009B711B">
      <w:pPr>
        <w:pStyle w:val="NoSpacing"/>
        <w:jc w:val="both"/>
        <w:rPr>
          <w:sz w:val="24"/>
        </w:rPr>
      </w:pPr>
    </w:p>
    <w:p w14:paraId="1AF0E010" w14:textId="77777777" w:rsidR="00F47594" w:rsidRDefault="00F47594" w:rsidP="009B711B">
      <w:pPr>
        <w:pStyle w:val="NoSpacing"/>
        <w:jc w:val="both"/>
        <w:rPr>
          <w:sz w:val="24"/>
        </w:rPr>
      </w:pPr>
    </w:p>
    <w:p w14:paraId="582D86EB" w14:textId="01A2578D" w:rsidR="00F47594" w:rsidRDefault="0015797A" w:rsidP="009B711B">
      <w:pPr>
        <w:pStyle w:val="NoSpacing"/>
        <w:jc w:val="both"/>
        <w:rPr>
          <w:sz w:val="24"/>
        </w:rPr>
      </w:pPr>
      <w:r w:rsidRPr="0015797A">
        <w:rPr>
          <w:sz w:val="24"/>
        </w:rPr>
        <w:t>The main part of the ACC system is a detector whose task is to measure the distance to the vehicle in</w:t>
      </w:r>
      <w:r w:rsidR="00F47594">
        <w:rPr>
          <w:sz w:val="24"/>
        </w:rPr>
        <w:t xml:space="preserve"> </w:t>
      </w:r>
      <w:r w:rsidR="007A72F6" w:rsidRPr="0015797A">
        <w:rPr>
          <w:sz w:val="24"/>
        </w:rPr>
        <w:t xml:space="preserve">front. </w:t>
      </w:r>
      <w:r w:rsidRPr="0015797A">
        <w:rPr>
          <w:sz w:val="24"/>
        </w:rPr>
        <w:t xml:space="preserve">There have been experiments with different types of detectors. Optical systems have been tested and been abandoned due to their high demands on clear and light-reflecting surfaces. Laser systems works well in clear weather, but has showed not to be up to the mark in rainy or snowy weather. Therefore, the dominating detector system of today is the radar. </w:t>
      </w:r>
    </w:p>
    <w:p w14:paraId="733B4F88" w14:textId="77777777" w:rsidR="00F47594" w:rsidRDefault="00F47594" w:rsidP="009B711B">
      <w:pPr>
        <w:pStyle w:val="NoSpacing"/>
        <w:jc w:val="both"/>
        <w:rPr>
          <w:sz w:val="24"/>
        </w:rPr>
      </w:pPr>
    </w:p>
    <w:p w14:paraId="2FCE915E" w14:textId="659DD683" w:rsidR="0015797A" w:rsidRPr="0015797A" w:rsidRDefault="0015797A" w:rsidP="009B711B">
      <w:pPr>
        <w:pStyle w:val="NoSpacing"/>
        <w:jc w:val="both"/>
        <w:rPr>
          <w:sz w:val="24"/>
        </w:rPr>
      </w:pPr>
      <w:r w:rsidRPr="0015797A">
        <w:rPr>
          <w:sz w:val="24"/>
        </w:rPr>
        <w:t>It sends an electromagnetic beam forward in the vehicle’s direction, and the distance it measured by the time it takes for the beam to be reflected. It works well in all kinds of weather; its disadvantage is that it is more expensive that the other types of detectors.</w:t>
      </w:r>
    </w:p>
    <w:p w14:paraId="2C0E8EF5" w14:textId="15846FAC" w:rsidR="0015797A" w:rsidRDefault="0015797A" w:rsidP="009B711B">
      <w:pPr>
        <w:pStyle w:val="NoSpacing"/>
        <w:jc w:val="both"/>
        <w:rPr>
          <w:sz w:val="24"/>
        </w:rPr>
      </w:pPr>
      <w:r w:rsidRPr="0015797A">
        <w:rPr>
          <w:sz w:val="24"/>
        </w:rPr>
        <w:t>Even though it is possible to measure the time of the beam, it is not done directly in ACC systems</w:t>
      </w:r>
      <w:r w:rsidR="001C6F74">
        <w:rPr>
          <w:sz w:val="24"/>
        </w:rPr>
        <w:t xml:space="preserve"> </w:t>
      </w:r>
      <w:r w:rsidRPr="0015797A">
        <w:rPr>
          <w:sz w:val="24"/>
        </w:rPr>
        <w:t xml:space="preserve">since it demands sophisticated and expensive equipment. Instead, the time is measured indirectly. One commonly used method is the Frequency Modulated Continuous Wave (FMCW) method. A Voltage Controlled Oscillator (VCO) generates a high frequency beam. One suitable VCO is the Gunn oscillator. It is built upon gallium arsenide semiconductors that generate very high frequencies when subjected to a strong electric </w:t>
      </w:r>
      <w:r w:rsidRPr="0015797A">
        <w:rPr>
          <w:sz w:val="24"/>
        </w:rPr>
        <w:lastRenderedPageBreak/>
        <w:t>field. It is capable of generating frequencies in the interval 76 – 77 GHz, which is the frequency assigned for ACCs.</w:t>
      </w:r>
    </w:p>
    <w:p w14:paraId="458F04C0" w14:textId="77777777" w:rsidR="0015797A" w:rsidRDefault="0015797A" w:rsidP="009B711B">
      <w:pPr>
        <w:pStyle w:val="NoSpacing"/>
        <w:jc w:val="both"/>
        <w:rPr>
          <w:sz w:val="24"/>
        </w:rPr>
      </w:pPr>
    </w:p>
    <w:p w14:paraId="2DB0BFD3" w14:textId="12A634EC" w:rsidR="0015797A" w:rsidRPr="0015797A" w:rsidRDefault="0015797A" w:rsidP="009B711B">
      <w:pPr>
        <w:pStyle w:val="NoSpacing"/>
        <w:jc w:val="both"/>
        <w:rPr>
          <w:sz w:val="24"/>
        </w:rPr>
      </w:pPr>
      <w:r w:rsidRPr="0015797A">
        <w:rPr>
          <w:sz w:val="24"/>
        </w:rPr>
        <w:t>When sending a beam of a known frequency (in the 76 – 77 GHz interval) and detect the differential</w:t>
      </w:r>
      <w:r>
        <w:rPr>
          <w:sz w:val="24"/>
        </w:rPr>
        <w:t xml:space="preserve"> </w:t>
      </w:r>
      <w:r w:rsidRPr="0015797A">
        <w:rPr>
          <w:sz w:val="24"/>
        </w:rPr>
        <w:t>(echoed) frequency, the distance can be calculated. The differential frequency can be obtained by a low</w:t>
      </w:r>
      <w:r w:rsidR="00F47594">
        <w:rPr>
          <w:sz w:val="24"/>
        </w:rPr>
        <w:t xml:space="preserve"> </w:t>
      </w:r>
      <w:r w:rsidRPr="0015797A">
        <w:rPr>
          <w:sz w:val="24"/>
        </w:rPr>
        <w:t>pass filter and converted to frequency spectrum by Fast Fourier transform (FFT). A peak in the spectrum corresponds to the transmission frequency. By comparing the transmitted and received frequency, the distance can be calculated. However, one problem that has to be taken into consideration is the Doppler Effect. That problem can be solved by comparing the result from several transmission frequencies.</w:t>
      </w:r>
    </w:p>
    <w:p w14:paraId="59A2B5C5" w14:textId="77777777" w:rsidR="00F47594" w:rsidRDefault="0015797A" w:rsidP="009B711B">
      <w:pPr>
        <w:pStyle w:val="NoSpacing"/>
        <w:jc w:val="both"/>
        <w:rPr>
          <w:sz w:val="24"/>
        </w:rPr>
      </w:pPr>
      <w:r w:rsidRPr="0015797A">
        <w:rPr>
          <w:sz w:val="24"/>
        </w:rPr>
        <w:t xml:space="preserve">In most cases, one beam is not enough. </w:t>
      </w:r>
    </w:p>
    <w:p w14:paraId="51324DFA" w14:textId="77777777" w:rsidR="00F47594" w:rsidRDefault="00F47594" w:rsidP="009B711B">
      <w:pPr>
        <w:pStyle w:val="NoSpacing"/>
        <w:jc w:val="both"/>
        <w:rPr>
          <w:sz w:val="24"/>
        </w:rPr>
      </w:pPr>
    </w:p>
    <w:p w14:paraId="70BBBCFE" w14:textId="52242F2A" w:rsidR="0015797A" w:rsidRPr="0015797A" w:rsidRDefault="0015797A" w:rsidP="009B711B">
      <w:pPr>
        <w:pStyle w:val="NoSpacing"/>
        <w:jc w:val="both"/>
        <w:rPr>
          <w:sz w:val="24"/>
        </w:rPr>
      </w:pPr>
      <w:r w:rsidRPr="0015797A">
        <w:rPr>
          <w:sz w:val="24"/>
        </w:rPr>
        <w:t>In order to detect obstacles also when the vehicle if moving</w:t>
      </w:r>
    </w:p>
    <w:p w14:paraId="6D4E5714" w14:textId="5394FD64" w:rsidR="0015797A" w:rsidRPr="0015797A" w:rsidRDefault="0015797A" w:rsidP="009B711B">
      <w:pPr>
        <w:pStyle w:val="NoSpacing"/>
        <w:jc w:val="both"/>
        <w:rPr>
          <w:sz w:val="24"/>
        </w:rPr>
      </w:pPr>
      <w:proofErr w:type="gramStart"/>
      <w:r w:rsidRPr="0015797A">
        <w:rPr>
          <w:sz w:val="24"/>
        </w:rPr>
        <w:t>through</w:t>
      </w:r>
      <w:proofErr w:type="gramEnd"/>
      <w:r w:rsidRPr="0015797A">
        <w:rPr>
          <w:sz w:val="24"/>
        </w:rPr>
        <w:t xml:space="preserve"> a sharp turn, it is necessary for the unit to scan an angular range. However, the angular range cannot be allowed to widen too much. If the beams are scanning a large angular range, a vehicle travelling in another lane can be considered an obstacle. Experiments have showed that an angular range of approximate eight degrees is optimal. The purpose is obtained by using three identical </w:t>
      </w:r>
      <w:r w:rsidR="007A72F6" w:rsidRPr="0015797A">
        <w:rPr>
          <w:sz w:val="24"/>
        </w:rPr>
        <w:t>transmissions</w:t>
      </w:r>
      <w:r w:rsidRPr="0015797A">
        <w:rPr>
          <w:sz w:val="24"/>
        </w:rPr>
        <w:t xml:space="preserve"> and receiving devices. The actual distance is simple taken to be the smallest of the three calculated distances. Naturally, it is of outmost importance that the sensor is calibrated to follow the central line of the vehicle, both in horizontal and vertical directions.</w:t>
      </w:r>
    </w:p>
    <w:p w14:paraId="11E642FE" w14:textId="77777777" w:rsidR="00F47594" w:rsidRDefault="00F47594" w:rsidP="009B711B">
      <w:pPr>
        <w:pStyle w:val="NoSpacing"/>
        <w:jc w:val="both"/>
        <w:rPr>
          <w:sz w:val="24"/>
        </w:rPr>
      </w:pPr>
    </w:p>
    <w:p w14:paraId="00B58BFE" w14:textId="77777777" w:rsidR="001C6F74" w:rsidRDefault="001C6F74" w:rsidP="009B711B">
      <w:pPr>
        <w:pStyle w:val="NoSpacing"/>
        <w:jc w:val="both"/>
        <w:rPr>
          <w:sz w:val="24"/>
        </w:rPr>
      </w:pPr>
    </w:p>
    <w:p w14:paraId="716F8F60" w14:textId="1980E3F2" w:rsidR="0015797A" w:rsidRDefault="0015797A" w:rsidP="009B711B">
      <w:pPr>
        <w:pStyle w:val="NoSpacing"/>
        <w:jc w:val="both"/>
        <w:rPr>
          <w:sz w:val="24"/>
        </w:rPr>
      </w:pPr>
      <w:r w:rsidRPr="0015797A">
        <w:rPr>
          <w:sz w:val="24"/>
        </w:rPr>
        <w:t xml:space="preserve">Moreover, the outmost part of the ACC sensor unit is a lens directing the beam. In order for it to work it must not be covered </w:t>
      </w:r>
      <w:r w:rsidR="001C6F74">
        <w:rPr>
          <w:sz w:val="24"/>
        </w:rPr>
        <w:t>with snow or ice,</w:t>
      </w:r>
      <w:r w:rsidRPr="0015797A">
        <w:rPr>
          <w:sz w:val="24"/>
        </w:rPr>
        <w:t xml:space="preserve"> it has to be heated in below-zero temperatures. Therefore, in vehicles aimed at the northern market, a small thermostat and a heating device is included in the ACC sensor unit. The lens must also be able to withstand </w:t>
      </w:r>
      <w:r w:rsidR="00F47594" w:rsidRPr="0015797A">
        <w:rPr>
          <w:sz w:val="24"/>
        </w:rPr>
        <w:t>splash water</w:t>
      </w:r>
      <w:r w:rsidRPr="0015797A">
        <w:rPr>
          <w:sz w:val="24"/>
        </w:rPr>
        <w:t xml:space="preserve">, </w:t>
      </w:r>
      <w:r w:rsidR="00F47594" w:rsidRPr="0015797A">
        <w:rPr>
          <w:sz w:val="24"/>
        </w:rPr>
        <w:t>pressurized</w:t>
      </w:r>
      <w:r w:rsidRPr="0015797A">
        <w:rPr>
          <w:sz w:val="24"/>
        </w:rPr>
        <w:t xml:space="preserve"> steam, and stone impact.</w:t>
      </w:r>
    </w:p>
    <w:p w14:paraId="2DBFBC14" w14:textId="77777777" w:rsidR="00F47594" w:rsidRPr="0015797A" w:rsidRDefault="00F47594" w:rsidP="009B711B">
      <w:pPr>
        <w:pStyle w:val="NoSpacing"/>
        <w:jc w:val="both"/>
        <w:rPr>
          <w:sz w:val="24"/>
        </w:rPr>
      </w:pPr>
    </w:p>
    <w:p w14:paraId="22551539" w14:textId="068B582A" w:rsidR="0015797A" w:rsidRDefault="0015797A" w:rsidP="009B711B">
      <w:pPr>
        <w:pStyle w:val="NoSpacing"/>
        <w:jc w:val="both"/>
        <w:rPr>
          <w:sz w:val="24"/>
        </w:rPr>
      </w:pPr>
      <w:r w:rsidRPr="0015797A">
        <w:rPr>
          <w:sz w:val="24"/>
        </w:rPr>
        <w:t>The scanned information is then sent to the ACC control unit, which task is to transform the</w:t>
      </w:r>
      <w:r w:rsidR="00F47594">
        <w:rPr>
          <w:sz w:val="24"/>
        </w:rPr>
        <w:t xml:space="preserve"> </w:t>
      </w:r>
      <w:r w:rsidRPr="0015797A">
        <w:rPr>
          <w:sz w:val="24"/>
        </w:rPr>
        <w:t xml:space="preserve">differential frequency into a digital value, calculate the distance to the nearest obstacle, collect information from other sensors, inform the Electronic </w:t>
      </w:r>
      <w:r w:rsidR="007A72F6" w:rsidRPr="0015797A">
        <w:rPr>
          <w:sz w:val="24"/>
        </w:rPr>
        <w:t>Throttle</w:t>
      </w:r>
      <w:r w:rsidRPr="0015797A">
        <w:rPr>
          <w:sz w:val="24"/>
        </w:rPr>
        <w:t xml:space="preserve"> </w:t>
      </w:r>
      <w:r w:rsidR="007A72F6" w:rsidRPr="0015797A">
        <w:rPr>
          <w:sz w:val="24"/>
        </w:rPr>
        <w:t>Controller</w:t>
      </w:r>
      <w:r w:rsidRPr="0015797A">
        <w:rPr>
          <w:sz w:val="24"/>
        </w:rPr>
        <w:t xml:space="preserve"> (ETC) whether to increase or decrease the throttle, an</w:t>
      </w:r>
      <w:r w:rsidR="001C6F74">
        <w:rPr>
          <w:sz w:val="24"/>
        </w:rPr>
        <w:t>d if necessary, actuate the bra</w:t>
      </w:r>
      <w:r w:rsidRPr="0015797A">
        <w:rPr>
          <w:sz w:val="24"/>
        </w:rPr>
        <w:t>k</w:t>
      </w:r>
      <w:r w:rsidR="001C6F74">
        <w:rPr>
          <w:sz w:val="24"/>
        </w:rPr>
        <w:t>e</w:t>
      </w:r>
      <w:r w:rsidRPr="0015797A">
        <w:rPr>
          <w:sz w:val="24"/>
        </w:rPr>
        <w:t>s.</w:t>
      </w:r>
    </w:p>
    <w:p w14:paraId="55813172" w14:textId="77777777" w:rsidR="00F47594" w:rsidRPr="0015797A" w:rsidRDefault="00F47594" w:rsidP="009B711B">
      <w:pPr>
        <w:pStyle w:val="NoSpacing"/>
        <w:jc w:val="both"/>
        <w:rPr>
          <w:sz w:val="24"/>
        </w:rPr>
      </w:pPr>
    </w:p>
    <w:p w14:paraId="0B2DEA27" w14:textId="7A154F62" w:rsidR="0015797A" w:rsidRPr="0015797A" w:rsidRDefault="0015797A" w:rsidP="009B711B">
      <w:pPr>
        <w:pStyle w:val="NoSpacing"/>
        <w:jc w:val="both"/>
        <w:rPr>
          <w:sz w:val="24"/>
        </w:rPr>
      </w:pPr>
      <w:r w:rsidRPr="0015797A">
        <w:rPr>
          <w:sz w:val="24"/>
        </w:rPr>
        <w:lastRenderedPageBreak/>
        <w:t>The ACC control unit is constituted by two units: the Regulation Processing Unit (RPU) and the</w:t>
      </w:r>
      <w:r w:rsidR="00F47594">
        <w:rPr>
          <w:sz w:val="24"/>
        </w:rPr>
        <w:t xml:space="preserve"> </w:t>
      </w:r>
      <w:r w:rsidRPr="0015797A">
        <w:rPr>
          <w:sz w:val="24"/>
        </w:rPr>
        <w:t>Signal Processing Unit (SPU). The RPU includes an amplifier, an Analogue-to-Digital Converter (ADC),</w:t>
      </w:r>
    </w:p>
    <w:p w14:paraId="7B7C8F83" w14:textId="77777777" w:rsidR="0015797A" w:rsidRDefault="0015797A" w:rsidP="009B711B">
      <w:pPr>
        <w:pStyle w:val="NoSpacing"/>
        <w:jc w:val="both"/>
        <w:rPr>
          <w:sz w:val="24"/>
        </w:rPr>
      </w:pPr>
      <w:r w:rsidRPr="0015797A">
        <w:rPr>
          <w:sz w:val="24"/>
        </w:rPr>
        <w:t>RAM memory for temporary storing of calculations results, and an interface to the Control Area Network (CAN) bus. The ADC monitors the voltage level. If it falls below a certain level, the ACC is disabled and the driver is notified. Like all vehicle electronics, the ACC is driven by the vehicle battery. However, as a regular 24 V car battery can give voltage peaks up to 100 V, the ACC must be protected by a voltage regulator that makes sure the ACC is fed a consistent voltage, usually 8 V.</w:t>
      </w:r>
    </w:p>
    <w:p w14:paraId="1E9366DA" w14:textId="77777777" w:rsidR="00F47594" w:rsidRPr="0015797A" w:rsidRDefault="00F47594" w:rsidP="009B711B">
      <w:pPr>
        <w:pStyle w:val="NoSpacing"/>
        <w:jc w:val="both"/>
        <w:rPr>
          <w:sz w:val="24"/>
        </w:rPr>
      </w:pPr>
    </w:p>
    <w:p w14:paraId="6B2DEBC4" w14:textId="280E6C96" w:rsidR="0015797A" w:rsidRPr="0015797A" w:rsidRDefault="0015797A" w:rsidP="009B711B">
      <w:pPr>
        <w:pStyle w:val="NoSpacing"/>
        <w:jc w:val="both"/>
        <w:rPr>
          <w:sz w:val="24"/>
        </w:rPr>
      </w:pPr>
      <w:r w:rsidRPr="0015797A">
        <w:rPr>
          <w:sz w:val="24"/>
        </w:rPr>
        <w:t>The SPU is responsible for calculating the distance to the nearest obstacle. This task demands a</w:t>
      </w:r>
      <w:r w:rsidR="00F47594">
        <w:rPr>
          <w:sz w:val="24"/>
        </w:rPr>
        <w:t xml:space="preserve"> </w:t>
      </w:r>
      <w:r w:rsidRPr="0015797A">
        <w:rPr>
          <w:sz w:val="24"/>
        </w:rPr>
        <w:t>very fast processor. Bosch (2003) developed the CC610 circuit, which is a complex DSP developed</w:t>
      </w:r>
    </w:p>
    <w:p w14:paraId="5BBA9CD6" w14:textId="77777777" w:rsidR="0015797A" w:rsidRDefault="0015797A" w:rsidP="009B711B">
      <w:pPr>
        <w:pStyle w:val="NoSpacing"/>
        <w:jc w:val="both"/>
        <w:rPr>
          <w:sz w:val="24"/>
        </w:rPr>
      </w:pPr>
      <w:proofErr w:type="gramStart"/>
      <w:r w:rsidRPr="0015797A">
        <w:rPr>
          <w:sz w:val="24"/>
        </w:rPr>
        <w:t>especially</w:t>
      </w:r>
      <w:proofErr w:type="gramEnd"/>
      <w:r w:rsidRPr="0015797A">
        <w:rPr>
          <w:sz w:val="24"/>
        </w:rPr>
        <w:t xml:space="preserve"> for the ACC control unit. A fast SPU is able to interpret the information from the sensor in about 80 milliseconds. Therefore, the ACC control unit often runs at a frequency of 10 Hz.</w:t>
      </w:r>
    </w:p>
    <w:p w14:paraId="4C686E77" w14:textId="77777777" w:rsidR="00F47594" w:rsidRPr="0015797A" w:rsidRDefault="00F47594" w:rsidP="009B711B">
      <w:pPr>
        <w:pStyle w:val="NoSpacing"/>
        <w:jc w:val="both"/>
        <w:rPr>
          <w:sz w:val="24"/>
        </w:rPr>
      </w:pPr>
    </w:p>
    <w:p w14:paraId="63339FB0" w14:textId="77777777" w:rsidR="001C6F74" w:rsidRDefault="0015797A" w:rsidP="009B711B">
      <w:pPr>
        <w:pStyle w:val="NoSpacing"/>
        <w:jc w:val="both"/>
        <w:rPr>
          <w:sz w:val="24"/>
        </w:rPr>
      </w:pPr>
      <w:r w:rsidRPr="0015797A">
        <w:rPr>
          <w:sz w:val="24"/>
        </w:rPr>
        <w:t>In every vehicle, the driver always has the authority to disable the ACC. The driver can also set the</w:t>
      </w:r>
      <w:r w:rsidR="00F47594">
        <w:rPr>
          <w:sz w:val="24"/>
        </w:rPr>
        <w:t xml:space="preserve"> </w:t>
      </w:r>
      <w:r w:rsidRPr="0015797A">
        <w:rPr>
          <w:sz w:val="24"/>
        </w:rPr>
        <w:t>preferred distance to the vehicle ahead and the preferred velocity. The display is also equipped with</w:t>
      </w:r>
      <w:r w:rsidR="00F47594">
        <w:rPr>
          <w:sz w:val="24"/>
        </w:rPr>
        <w:t xml:space="preserve"> </w:t>
      </w:r>
      <w:r w:rsidRPr="0015797A">
        <w:rPr>
          <w:sz w:val="24"/>
        </w:rPr>
        <w:t xml:space="preserve">warning lamps (and in some case a sound alert) to warn the driver of obstacles on the road if the ACC should malfunction. </w:t>
      </w:r>
    </w:p>
    <w:p w14:paraId="7117F2EC" w14:textId="77777777" w:rsidR="001C6F74" w:rsidRDefault="001C6F74" w:rsidP="009B711B">
      <w:pPr>
        <w:pStyle w:val="NoSpacing"/>
        <w:jc w:val="both"/>
        <w:rPr>
          <w:sz w:val="24"/>
        </w:rPr>
      </w:pPr>
    </w:p>
    <w:p w14:paraId="3ECF2C83" w14:textId="77777777" w:rsidR="001C6F74" w:rsidRDefault="001C6F74" w:rsidP="009B711B">
      <w:pPr>
        <w:pStyle w:val="NoSpacing"/>
        <w:jc w:val="both"/>
        <w:rPr>
          <w:sz w:val="24"/>
        </w:rPr>
      </w:pPr>
    </w:p>
    <w:p w14:paraId="2CEB8345" w14:textId="77777777" w:rsidR="001C6F74" w:rsidRDefault="0015797A" w:rsidP="009B711B">
      <w:pPr>
        <w:pStyle w:val="NoSpacing"/>
        <w:jc w:val="both"/>
        <w:rPr>
          <w:sz w:val="24"/>
        </w:rPr>
      </w:pPr>
      <w:r w:rsidRPr="0015797A">
        <w:rPr>
          <w:sz w:val="24"/>
        </w:rPr>
        <w:t xml:space="preserve">In some ACCs, there is a gradual warning system: in case of an appropriate distance between the vehicles, a green lamp is shining. </w:t>
      </w:r>
    </w:p>
    <w:p w14:paraId="7E0642AE" w14:textId="6217B433" w:rsidR="0015797A" w:rsidRPr="0015797A" w:rsidRDefault="0015797A" w:rsidP="009B711B">
      <w:pPr>
        <w:pStyle w:val="NoSpacing"/>
        <w:jc w:val="both"/>
        <w:rPr>
          <w:sz w:val="24"/>
        </w:rPr>
      </w:pPr>
      <w:r w:rsidRPr="0015797A">
        <w:rPr>
          <w:sz w:val="24"/>
        </w:rPr>
        <w:t>When the vehicles are closing in on each other, a yellow lamp start to shine, and when the distance is dangerously small, a red lamp shines. In most ACCs, when the red lamp shines, the brakes are automatically applied.</w:t>
      </w:r>
    </w:p>
    <w:p w14:paraId="3E5FDDFC" w14:textId="77777777" w:rsidR="00F47594" w:rsidRDefault="00F47594" w:rsidP="009B711B">
      <w:pPr>
        <w:pStyle w:val="NoSpacing"/>
        <w:jc w:val="both"/>
        <w:rPr>
          <w:sz w:val="24"/>
        </w:rPr>
      </w:pPr>
    </w:p>
    <w:p w14:paraId="335605ED" w14:textId="77777777" w:rsidR="00F47594" w:rsidRDefault="0015797A" w:rsidP="009B711B">
      <w:pPr>
        <w:pStyle w:val="NoSpacing"/>
        <w:jc w:val="both"/>
        <w:rPr>
          <w:sz w:val="24"/>
        </w:rPr>
      </w:pPr>
      <w:r w:rsidRPr="0015797A">
        <w:rPr>
          <w:sz w:val="24"/>
        </w:rPr>
        <w:t>In order to keep the set distance, the ACC needs to notify the Electronic Throttle Control (ETC) when</w:t>
      </w:r>
      <w:r w:rsidR="00F47594">
        <w:rPr>
          <w:sz w:val="24"/>
        </w:rPr>
        <w:t xml:space="preserve"> </w:t>
      </w:r>
      <w:r w:rsidRPr="0015797A">
        <w:rPr>
          <w:sz w:val="24"/>
        </w:rPr>
        <w:t>to increase or decrease the throttle. In some cases, the velocity has to be brought to a stop so rapidly that it is not enough to just decrease the throttle. In these cases, the ACC notifies the Electronic Stability Programme (ESP) to engage the brakes.</w:t>
      </w:r>
      <w:r w:rsidR="00F47594">
        <w:rPr>
          <w:sz w:val="24"/>
        </w:rPr>
        <w:t xml:space="preserve"> </w:t>
      </w:r>
    </w:p>
    <w:p w14:paraId="31D780E0" w14:textId="77777777" w:rsidR="00F47594" w:rsidRDefault="00F47594" w:rsidP="009B711B">
      <w:pPr>
        <w:pStyle w:val="NoSpacing"/>
        <w:jc w:val="both"/>
        <w:rPr>
          <w:sz w:val="24"/>
        </w:rPr>
      </w:pPr>
    </w:p>
    <w:p w14:paraId="4FB7318F" w14:textId="0B8BED64" w:rsidR="0015797A" w:rsidRDefault="0015797A" w:rsidP="009B711B">
      <w:pPr>
        <w:pStyle w:val="NoSpacing"/>
        <w:jc w:val="both"/>
        <w:rPr>
          <w:sz w:val="24"/>
        </w:rPr>
      </w:pPr>
      <w:r w:rsidRPr="0015797A">
        <w:rPr>
          <w:sz w:val="24"/>
        </w:rPr>
        <w:lastRenderedPageBreak/>
        <w:t>Apart from the radar sensor, the vehicle may be equipped with other sensors that provide information about the temperature, humidity, friction against the road, the cargo weight, etc. If this is the case, the SPU does include this information in its decision making.</w:t>
      </w:r>
    </w:p>
    <w:p w14:paraId="121ED0E6" w14:textId="77777777" w:rsidR="00F47594" w:rsidRDefault="00F47594" w:rsidP="009B711B">
      <w:pPr>
        <w:pStyle w:val="NoSpacing"/>
        <w:jc w:val="both"/>
        <w:rPr>
          <w:sz w:val="24"/>
        </w:rPr>
      </w:pPr>
    </w:p>
    <w:p w14:paraId="27A6F8CF" w14:textId="77777777" w:rsidR="00F47594" w:rsidRPr="0015797A" w:rsidRDefault="00F47594" w:rsidP="009B711B">
      <w:pPr>
        <w:pStyle w:val="NoSpacing"/>
        <w:jc w:val="both"/>
        <w:rPr>
          <w:sz w:val="24"/>
        </w:rPr>
      </w:pPr>
    </w:p>
    <w:p w14:paraId="35C1521E" w14:textId="6AB33C7D" w:rsidR="00237C1F" w:rsidRPr="00937F5D" w:rsidRDefault="0049115E" w:rsidP="00937F5D">
      <w:pPr>
        <w:pStyle w:val="ListParagraph"/>
        <w:numPr>
          <w:ilvl w:val="0"/>
          <w:numId w:val="12"/>
        </w:numPr>
        <w:jc w:val="both"/>
        <w:rPr>
          <w:b/>
        </w:rPr>
      </w:pPr>
      <w:r w:rsidRPr="00937F5D">
        <w:rPr>
          <w:b/>
          <w:sz w:val="40"/>
        </w:rPr>
        <w:t>Analysis – 4W</w:t>
      </w:r>
      <w:r w:rsidR="001476B4" w:rsidRPr="00937F5D">
        <w:rPr>
          <w:b/>
          <w:sz w:val="40"/>
        </w:rPr>
        <w:t xml:space="preserve"> &amp; </w:t>
      </w:r>
      <w:r w:rsidRPr="00937F5D">
        <w:rPr>
          <w:b/>
          <w:sz w:val="40"/>
        </w:rPr>
        <w:t>1H Technique</w:t>
      </w:r>
      <w:r w:rsidRPr="00937F5D">
        <w:rPr>
          <w:b/>
        </w:rPr>
        <w:t xml:space="preserve"> </w:t>
      </w:r>
    </w:p>
    <w:p w14:paraId="50C7BC26" w14:textId="77777777" w:rsidR="00F32713" w:rsidRDefault="00F32713" w:rsidP="009B711B">
      <w:pPr>
        <w:jc w:val="both"/>
        <w:rPr>
          <w:b/>
        </w:rPr>
      </w:pPr>
    </w:p>
    <w:p w14:paraId="163A93D5" w14:textId="1989EF53" w:rsidR="0049115E" w:rsidRDefault="00F32713" w:rsidP="009B711B">
      <w:pPr>
        <w:jc w:val="both"/>
      </w:pPr>
      <w:r w:rsidRPr="00F32713">
        <w:t>The analysis will be done for conventional cruise control</w:t>
      </w:r>
      <w:r>
        <w:t>.</w:t>
      </w:r>
    </w:p>
    <w:p w14:paraId="5BAEFDBF" w14:textId="77777777" w:rsidR="00F32713" w:rsidRDefault="00F32713" w:rsidP="009B711B">
      <w:pPr>
        <w:jc w:val="both"/>
      </w:pPr>
    </w:p>
    <w:p w14:paraId="0075717A" w14:textId="77777777" w:rsidR="00F32713" w:rsidRPr="00F32713" w:rsidRDefault="00F32713" w:rsidP="009B711B">
      <w:pPr>
        <w:jc w:val="both"/>
      </w:pPr>
    </w:p>
    <w:tbl>
      <w:tblPr>
        <w:tblStyle w:val="TableGrid"/>
        <w:tblW w:w="0" w:type="auto"/>
        <w:tblLook w:val="04A0" w:firstRow="1" w:lastRow="0" w:firstColumn="1" w:lastColumn="0" w:noHBand="0" w:noVBand="1"/>
      </w:tblPr>
      <w:tblGrid>
        <w:gridCol w:w="3468"/>
        <w:gridCol w:w="3586"/>
        <w:gridCol w:w="3350"/>
      </w:tblGrid>
      <w:tr w:rsidR="00160CFF" w14:paraId="5ECF474E" w14:textId="77777777" w:rsidTr="003A1FAC">
        <w:tc>
          <w:tcPr>
            <w:tcW w:w="3468" w:type="dxa"/>
          </w:tcPr>
          <w:p w14:paraId="0B721C4D" w14:textId="16EE259E" w:rsidR="00160CFF" w:rsidRPr="00F32713" w:rsidRDefault="00160CFF" w:rsidP="009B711B">
            <w:pPr>
              <w:jc w:val="both"/>
              <w:rPr>
                <w:b/>
              </w:rPr>
            </w:pPr>
            <w:r w:rsidRPr="00F32713">
              <w:rPr>
                <w:b/>
              </w:rPr>
              <w:t>4W-1H</w:t>
            </w:r>
          </w:p>
        </w:tc>
        <w:tc>
          <w:tcPr>
            <w:tcW w:w="3586" w:type="dxa"/>
          </w:tcPr>
          <w:p w14:paraId="33B46AB9" w14:textId="214DD894" w:rsidR="00160CFF" w:rsidRPr="00F32713" w:rsidRDefault="00160CFF" w:rsidP="009B711B">
            <w:pPr>
              <w:jc w:val="both"/>
              <w:rPr>
                <w:b/>
              </w:rPr>
            </w:pPr>
            <w:r w:rsidRPr="00F32713">
              <w:rPr>
                <w:b/>
              </w:rPr>
              <w:t>Question</w:t>
            </w:r>
          </w:p>
        </w:tc>
        <w:tc>
          <w:tcPr>
            <w:tcW w:w="3350" w:type="dxa"/>
          </w:tcPr>
          <w:p w14:paraId="2B6F1041" w14:textId="5F6E30AA" w:rsidR="00160CFF" w:rsidRPr="00F32713" w:rsidRDefault="00160CFF" w:rsidP="009B711B">
            <w:pPr>
              <w:jc w:val="both"/>
              <w:rPr>
                <w:b/>
              </w:rPr>
            </w:pPr>
            <w:r w:rsidRPr="00F32713">
              <w:rPr>
                <w:b/>
              </w:rPr>
              <w:t>Answers</w:t>
            </w:r>
          </w:p>
        </w:tc>
      </w:tr>
      <w:tr w:rsidR="00160CFF" w14:paraId="673E871A" w14:textId="77777777" w:rsidTr="003A1FAC">
        <w:tc>
          <w:tcPr>
            <w:tcW w:w="3468" w:type="dxa"/>
          </w:tcPr>
          <w:p w14:paraId="35C53DD7" w14:textId="77777777" w:rsidR="00F32713" w:rsidRDefault="00F32713" w:rsidP="009B711B">
            <w:pPr>
              <w:jc w:val="both"/>
            </w:pPr>
          </w:p>
          <w:p w14:paraId="50EF764B" w14:textId="30023E31" w:rsidR="00160CFF" w:rsidRDefault="00160CFF" w:rsidP="009B711B">
            <w:pPr>
              <w:jc w:val="both"/>
            </w:pPr>
            <w:r>
              <w:t>What?</w:t>
            </w:r>
          </w:p>
        </w:tc>
        <w:tc>
          <w:tcPr>
            <w:tcW w:w="3586" w:type="dxa"/>
          </w:tcPr>
          <w:p w14:paraId="0D99F7DC" w14:textId="71700628" w:rsidR="00160CFF" w:rsidRDefault="00160CFF" w:rsidP="009B711B">
            <w:pPr>
              <w:jc w:val="both"/>
            </w:pPr>
            <w:r w:rsidRPr="00F32713">
              <w:rPr>
                <w:b/>
              </w:rPr>
              <w:t>What</w:t>
            </w:r>
            <w:r>
              <w:t xml:space="preserve"> is the problem of conventional cruise control?</w:t>
            </w:r>
          </w:p>
        </w:tc>
        <w:tc>
          <w:tcPr>
            <w:tcW w:w="3350" w:type="dxa"/>
          </w:tcPr>
          <w:p w14:paraId="66C679E0" w14:textId="71518B12" w:rsidR="00160CFF" w:rsidRPr="00F32713" w:rsidRDefault="003A1FAC" w:rsidP="00F32713">
            <w:pPr>
              <w:pStyle w:val="NoSpacing"/>
              <w:rPr>
                <w:sz w:val="24"/>
              </w:rPr>
            </w:pPr>
            <w:r w:rsidRPr="00F32713">
              <w:rPr>
                <w:sz w:val="24"/>
              </w:rPr>
              <w:t>Constant Speed</w:t>
            </w:r>
          </w:p>
        </w:tc>
      </w:tr>
      <w:tr w:rsidR="00160CFF" w14:paraId="3D6B9D1C" w14:textId="77777777" w:rsidTr="003A1FAC">
        <w:tc>
          <w:tcPr>
            <w:tcW w:w="3468" w:type="dxa"/>
          </w:tcPr>
          <w:p w14:paraId="68523B99" w14:textId="77777777" w:rsidR="00F32713" w:rsidRDefault="00F32713" w:rsidP="009B711B">
            <w:pPr>
              <w:jc w:val="both"/>
            </w:pPr>
          </w:p>
          <w:p w14:paraId="64D1CC88" w14:textId="5C931862" w:rsidR="00160CFF" w:rsidRDefault="00160CFF" w:rsidP="009B711B">
            <w:pPr>
              <w:jc w:val="both"/>
            </w:pPr>
            <w:r>
              <w:t>Where?</w:t>
            </w:r>
          </w:p>
        </w:tc>
        <w:tc>
          <w:tcPr>
            <w:tcW w:w="3586" w:type="dxa"/>
          </w:tcPr>
          <w:p w14:paraId="3C60CAD6" w14:textId="77777777" w:rsidR="00F32713" w:rsidRDefault="00F32713" w:rsidP="009B711B">
            <w:pPr>
              <w:jc w:val="both"/>
            </w:pPr>
          </w:p>
          <w:p w14:paraId="5FA0604F" w14:textId="01ACB660" w:rsidR="00160CFF" w:rsidRDefault="003A1FAC" w:rsidP="009B711B">
            <w:pPr>
              <w:jc w:val="both"/>
            </w:pPr>
            <w:r w:rsidRPr="00F32713">
              <w:rPr>
                <w:b/>
              </w:rPr>
              <w:t>Where</w:t>
            </w:r>
            <w:r>
              <w:t xml:space="preserve"> is the problem?</w:t>
            </w:r>
          </w:p>
        </w:tc>
        <w:tc>
          <w:tcPr>
            <w:tcW w:w="3350" w:type="dxa"/>
          </w:tcPr>
          <w:p w14:paraId="269BADE9" w14:textId="09C7898B" w:rsidR="00160CFF" w:rsidRPr="00F32713" w:rsidRDefault="003A1FAC" w:rsidP="00F32713">
            <w:pPr>
              <w:pStyle w:val="NoSpacing"/>
              <w:rPr>
                <w:sz w:val="24"/>
              </w:rPr>
            </w:pPr>
            <w:r w:rsidRPr="00F32713">
              <w:rPr>
                <w:sz w:val="24"/>
              </w:rPr>
              <w:t>Cruise control is located near the steering wheel.</w:t>
            </w:r>
          </w:p>
        </w:tc>
      </w:tr>
      <w:tr w:rsidR="00160CFF" w14:paraId="7DE89015" w14:textId="77777777" w:rsidTr="003A1FAC">
        <w:tc>
          <w:tcPr>
            <w:tcW w:w="3468" w:type="dxa"/>
          </w:tcPr>
          <w:p w14:paraId="6477105D" w14:textId="0F6FE5EE" w:rsidR="00160CFF" w:rsidRDefault="00160CFF" w:rsidP="009B711B">
            <w:pPr>
              <w:jc w:val="both"/>
            </w:pPr>
            <w:r>
              <w:t>When?</w:t>
            </w:r>
          </w:p>
        </w:tc>
        <w:tc>
          <w:tcPr>
            <w:tcW w:w="3586" w:type="dxa"/>
          </w:tcPr>
          <w:p w14:paraId="46BBADC8" w14:textId="1C0E0644" w:rsidR="00160CFF" w:rsidRDefault="003A1FAC" w:rsidP="009B711B">
            <w:pPr>
              <w:jc w:val="both"/>
            </w:pPr>
            <w:r w:rsidRPr="00F32713">
              <w:rPr>
                <w:b/>
              </w:rPr>
              <w:t>When</w:t>
            </w:r>
            <w:r>
              <w:t xml:space="preserve"> is the problem?</w:t>
            </w:r>
          </w:p>
        </w:tc>
        <w:tc>
          <w:tcPr>
            <w:tcW w:w="3350" w:type="dxa"/>
          </w:tcPr>
          <w:p w14:paraId="29069E03" w14:textId="58528DD7" w:rsidR="00160CFF" w:rsidRPr="00F32713" w:rsidRDefault="003A1FAC" w:rsidP="00F32713">
            <w:pPr>
              <w:pStyle w:val="NoSpacing"/>
              <w:rPr>
                <w:sz w:val="24"/>
              </w:rPr>
            </w:pPr>
            <w:r w:rsidRPr="00F32713">
              <w:rPr>
                <w:sz w:val="24"/>
              </w:rPr>
              <w:t>When there is heavy traffic environment.</w:t>
            </w:r>
          </w:p>
        </w:tc>
      </w:tr>
      <w:tr w:rsidR="00160CFF" w14:paraId="142B5C50" w14:textId="77777777" w:rsidTr="003A1FAC">
        <w:tc>
          <w:tcPr>
            <w:tcW w:w="3468" w:type="dxa"/>
          </w:tcPr>
          <w:p w14:paraId="2D561904" w14:textId="77777777" w:rsidR="00F32713" w:rsidRDefault="00F32713" w:rsidP="009B711B">
            <w:pPr>
              <w:jc w:val="both"/>
            </w:pPr>
          </w:p>
          <w:p w14:paraId="5DEC8245" w14:textId="20608F31" w:rsidR="00160CFF" w:rsidRDefault="00160CFF" w:rsidP="009B711B">
            <w:pPr>
              <w:jc w:val="both"/>
            </w:pPr>
            <w:r>
              <w:t>Who?</w:t>
            </w:r>
          </w:p>
        </w:tc>
        <w:tc>
          <w:tcPr>
            <w:tcW w:w="3586" w:type="dxa"/>
          </w:tcPr>
          <w:p w14:paraId="5B0A7CC0" w14:textId="77777777" w:rsidR="00F32713" w:rsidRDefault="00F32713" w:rsidP="009B711B">
            <w:pPr>
              <w:jc w:val="both"/>
            </w:pPr>
          </w:p>
          <w:p w14:paraId="554E68A8" w14:textId="601E6339" w:rsidR="00160CFF" w:rsidRDefault="003A1FAC" w:rsidP="009B711B">
            <w:pPr>
              <w:jc w:val="both"/>
            </w:pPr>
            <w:r w:rsidRPr="00F32713">
              <w:rPr>
                <w:b/>
              </w:rPr>
              <w:t>Who</w:t>
            </w:r>
            <w:r>
              <w:t xml:space="preserve"> is affected?</w:t>
            </w:r>
          </w:p>
        </w:tc>
        <w:tc>
          <w:tcPr>
            <w:tcW w:w="3350" w:type="dxa"/>
          </w:tcPr>
          <w:p w14:paraId="3C11DBD5" w14:textId="570399CC" w:rsidR="00160CFF" w:rsidRPr="00F32713" w:rsidRDefault="003A1FAC" w:rsidP="00F32713">
            <w:pPr>
              <w:pStyle w:val="NoSpacing"/>
              <w:rPr>
                <w:sz w:val="24"/>
              </w:rPr>
            </w:pPr>
            <w:r w:rsidRPr="00F32713">
              <w:rPr>
                <w:sz w:val="24"/>
              </w:rPr>
              <w:t>The driver and other passengers present in the car.</w:t>
            </w:r>
          </w:p>
        </w:tc>
      </w:tr>
      <w:tr w:rsidR="00160CFF" w14:paraId="35717445" w14:textId="77777777" w:rsidTr="003A1FAC">
        <w:tc>
          <w:tcPr>
            <w:tcW w:w="3468" w:type="dxa"/>
          </w:tcPr>
          <w:p w14:paraId="0303FA0B" w14:textId="77777777" w:rsidR="00F32713" w:rsidRDefault="00F32713" w:rsidP="009B711B">
            <w:pPr>
              <w:jc w:val="both"/>
            </w:pPr>
          </w:p>
          <w:p w14:paraId="4A9C1BA9" w14:textId="77777777" w:rsidR="00F32713" w:rsidRDefault="00F32713" w:rsidP="009B711B">
            <w:pPr>
              <w:jc w:val="both"/>
            </w:pPr>
          </w:p>
          <w:p w14:paraId="61DE0DEB" w14:textId="77777777" w:rsidR="00F32713" w:rsidRDefault="00F32713" w:rsidP="009B711B">
            <w:pPr>
              <w:jc w:val="both"/>
            </w:pPr>
          </w:p>
          <w:p w14:paraId="1EC8D3F4" w14:textId="77777777" w:rsidR="00F32713" w:rsidRDefault="00F32713" w:rsidP="009B711B">
            <w:pPr>
              <w:jc w:val="both"/>
            </w:pPr>
          </w:p>
          <w:p w14:paraId="1977FA7B" w14:textId="77777777" w:rsidR="00F32713" w:rsidRDefault="00F32713" w:rsidP="009B711B">
            <w:pPr>
              <w:jc w:val="both"/>
            </w:pPr>
          </w:p>
          <w:p w14:paraId="2AD0F50F" w14:textId="77777777" w:rsidR="00F32713" w:rsidRDefault="00F32713" w:rsidP="009B711B">
            <w:pPr>
              <w:jc w:val="both"/>
            </w:pPr>
          </w:p>
          <w:p w14:paraId="5E812C0C" w14:textId="625752C8" w:rsidR="00160CFF" w:rsidRDefault="00160CFF" w:rsidP="009B711B">
            <w:pPr>
              <w:jc w:val="both"/>
            </w:pPr>
            <w:r>
              <w:t>How?</w:t>
            </w:r>
          </w:p>
        </w:tc>
        <w:tc>
          <w:tcPr>
            <w:tcW w:w="3586" w:type="dxa"/>
          </w:tcPr>
          <w:p w14:paraId="34483F30" w14:textId="77777777" w:rsidR="00F32713" w:rsidRDefault="00F32713" w:rsidP="009B711B">
            <w:pPr>
              <w:jc w:val="both"/>
            </w:pPr>
          </w:p>
          <w:p w14:paraId="52ACDE04" w14:textId="77777777" w:rsidR="00F32713" w:rsidRDefault="00F32713" w:rsidP="009B711B">
            <w:pPr>
              <w:jc w:val="both"/>
            </w:pPr>
          </w:p>
          <w:p w14:paraId="4CCE2787" w14:textId="77777777" w:rsidR="00F32713" w:rsidRDefault="00F32713" w:rsidP="009B711B">
            <w:pPr>
              <w:jc w:val="both"/>
            </w:pPr>
          </w:p>
          <w:p w14:paraId="1BCF4B59" w14:textId="77777777" w:rsidR="00F32713" w:rsidRDefault="00F32713" w:rsidP="009B711B">
            <w:pPr>
              <w:jc w:val="both"/>
            </w:pPr>
          </w:p>
          <w:p w14:paraId="7A8A5EFC" w14:textId="77777777" w:rsidR="00F32713" w:rsidRDefault="00F32713" w:rsidP="009B711B">
            <w:pPr>
              <w:jc w:val="both"/>
            </w:pPr>
          </w:p>
          <w:p w14:paraId="296AD898" w14:textId="77777777" w:rsidR="00F32713" w:rsidRDefault="00F32713" w:rsidP="009B711B">
            <w:pPr>
              <w:jc w:val="both"/>
            </w:pPr>
          </w:p>
          <w:p w14:paraId="1C83B109" w14:textId="1F7EA562" w:rsidR="00160CFF" w:rsidRDefault="003A1FAC" w:rsidP="009B711B">
            <w:pPr>
              <w:jc w:val="both"/>
            </w:pPr>
            <w:r w:rsidRPr="00F32713">
              <w:rPr>
                <w:b/>
              </w:rPr>
              <w:t>How</w:t>
            </w:r>
            <w:r w:rsidR="00F32713">
              <w:t xml:space="preserve"> the problem affects</w:t>
            </w:r>
            <w:r>
              <w:t>?</w:t>
            </w:r>
          </w:p>
        </w:tc>
        <w:tc>
          <w:tcPr>
            <w:tcW w:w="3350" w:type="dxa"/>
          </w:tcPr>
          <w:p w14:paraId="6CC64F3F" w14:textId="6FB40CA9" w:rsidR="00160CFF" w:rsidRPr="00F32713" w:rsidRDefault="00F32713" w:rsidP="00F32713">
            <w:pPr>
              <w:pStyle w:val="NoSpacing"/>
              <w:rPr>
                <w:sz w:val="24"/>
              </w:rPr>
            </w:pPr>
            <w:r w:rsidRPr="00F32713">
              <w:rPr>
                <w:sz w:val="24"/>
              </w:rPr>
              <w:t>Conventional cruise control is when the driver sets the speed so whatever maybe the circumstances, the speed will be constant.</w:t>
            </w:r>
          </w:p>
          <w:p w14:paraId="032B7699" w14:textId="04DD2E5C" w:rsidR="00F32713" w:rsidRPr="00F32713" w:rsidRDefault="00F32713" w:rsidP="00F32713">
            <w:pPr>
              <w:pStyle w:val="NoSpacing"/>
              <w:rPr>
                <w:sz w:val="24"/>
              </w:rPr>
            </w:pPr>
            <w:r w:rsidRPr="00F32713">
              <w:rPr>
                <w:sz w:val="24"/>
              </w:rPr>
              <w:t>So when there is a heavy traffic, there is a high chance of accident occurs not realizing the speed of the car in front.</w:t>
            </w:r>
          </w:p>
        </w:tc>
      </w:tr>
    </w:tbl>
    <w:p w14:paraId="05944B2A" w14:textId="77777777" w:rsidR="0049115E" w:rsidRDefault="0049115E" w:rsidP="009B711B">
      <w:pPr>
        <w:jc w:val="both"/>
      </w:pPr>
    </w:p>
    <w:p w14:paraId="43BE8EB4" w14:textId="77777777" w:rsidR="00F32713" w:rsidRDefault="00F32713" w:rsidP="009B711B">
      <w:pPr>
        <w:jc w:val="both"/>
      </w:pPr>
    </w:p>
    <w:p w14:paraId="604E3C20" w14:textId="77777777" w:rsidR="00F32713" w:rsidRDefault="00F32713" w:rsidP="009B711B">
      <w:pPr>
        <w:jc w:val="both"/>
      </w:pPr>
      <w:r>
        <w:t>So this is the reason why Adaptive cruise control is preferred since it</w:t>
      </w:r>
      <w:r w:rsidRPr="00F32713">
        <w:t xml:space="preserve"> automatically adjusts the speed of your car to match the speed of the car in front of you</w:t>
      </w:r>
      <w:r>
        <w:t>.</w:t>
      </w:r>
    </w:p>
    <w:p w14:paraId="36BB3CFF" w14:textId="77777777" w:rsidR="00F32713" w:rsidRDefault="00F32713" w:rsidP="009B711B">
      <w:pPr>
        <w:jc w:val="both"/>
      </w:pPr>
    </w:p>
    <w:p w14:paraId="589B71BF" w14:textId="77777777" w:rsidR="00F32713" w:rsidRDefault="00F32713" w:rsidP="009B711B">
      <w:pPr>
        <w:jc w:val="both"/>
        <w:rPr>
          <w:b/>
          <w:sz w:val="32"/>
        </w:rPr>
      </w:pPr>
    </w:p>
    <w:p w14:paraId="54780F41" w14:textId="045691F1" w:rsidR="00237C1F" w:rsidRPr="007A72F6" w:rsidRDefault="00F32713" w:rsidP="007A72F6">
      <w:pPr>
        <w:pStyle w:val="ListParagraph"/>
        <w:numPr>
          <w:ilvl w:val="0"/>
          <w:numId w:val="12"/>
        </w:numPr>
        <w:jc w:val="both"/>
        <w:rPr>
          <w:b/>
          <w:sz w:val="40"/>
        </w:rPr>
      </w:pPr>
      <w:r w:rsidRPr="007A72F6">
        <w:rPr>
          <w:b/>
          <w:sz w:val="40"/>
        </w:rPr>
        <w:lastRenderedPageBreak/>
        <w:t xml:space="preserve">SWOT Analysis of Adaptive Cruise Control </w:t>
      </w:r>
    </w:p>
    <w:p w14:paraId="1CEE1FF6" w14:textId="77777777" w:rsidR="00237C1F" w:rsidRDefault="00237C1F" w:rsidP="009B711B">
      <w:pPr>
        <w:jc w:val="both"/>
      </w:pPr>
    </w:p>
    <w:tbl>
      <w:tblPr>
        <w:tblStyle w:val="TableGrid"/>
        <w:tblW w:w="0" w:type="auto"/>
        <w:tblLook w:val="04A0" w:firstRow="1" w:lastRow="0" w:firstColumn="1" w:lastColumn="0" w:noHBand="0" w:noVBand="1"/>
      </w:tblPr>
      <w:tblGrid>
        <w:gridCol w:w="5202"/>
        <w:gridCol w:w="5202"/>
      </w:tblGrid>
      <w:tr w:rsidR="00446711" w14:paraId="40DF55C2" w14:textId="77777777" w:rsidTr="00446711">
        <w:tc>
          <w:tcPr>
            <w:tcW w:w="5202" w:type="dxa"/>
          </w:tcPr>
          <w:p w14:paraId="0C3D2F73" w14:textId="32D5C926" w:rsidR="00446711" w:rsidRPr="00446711" w:rsidRDefault="00446711" w:rsidP="00446711">
            <w:pPr>
              <w:jc w:val="center"/>
              <w:rPr>
                <w:b/>
              </w:rPr>
            </w:pPr>
            <w:r w:rsidRPr="00446711">
              <w:rPr>
                <w:b/>
              </w:rPr>
              <w:t>Strengths</w:t>
            </w:r>
          </w:p>
        </w:tc>
        <w:tc>
          <w:tcPr>
            <w:tcW w:w="5202" w:type="dxa"/>
          </w:tcPr>
          <w:p w14:paraId="22520D92" w14:textId="70214810" w:rsidR="00446711" w:rsidRPr="00446711" w:rsidRDefault="00446711" w:rsidP="00446711">
            <w:pPr>
              <w:jc w:val="center"/>
              <w:rPr>
                <w:b/>
              </w:rPr>
            </w:pPr>
            <w:r w:rsidRPr="00446711">
              <w:rPr>
                <w:b/>
              </w:rPr>
              <w:t>Weakness</w:t>
            </w:r>
          </w:p>
        </w:tc>
      </w:tr>
      <w:tr w:rsidR="00446711" w14:paraId="0DAF557C" w14:textId="77777777" w:rsidTr="00446711">
        <w:tc>
          <w:tcPr>
            <w:tcW w:w="5202" w:type="dxa"/>
          </w:tcPr>
          <w:p w14:paraId="0A833A00" w14:textId="1AD73CF7" w:rsidR="00446711" w:rsidRDefault="00446711" w:rsidP="00446711">
            <w:pPr>
              <w:pStyle w:val="NoSpacing"/>
              <w:numPr>
                <w:ilvl w:val="0"/>
                <w:numId w:val="15"/>
              </w:numPr>
              <w:rPr>
                <w:sz w:val="24"/>
                <w:szCs w:val="24"/>
              </w:rPr>
            </w:pPr>
            <w:r w:rsidRPr="00446711">
              <w:rPr>
                <w:sz w:val="24"/>
                <w:szCs w:val="24"/>
              </w:rPr>
              <w:t>Autonomy in that all necessary technology and intelligence is available o</w:t>
            </w:r>
            <w:r>
              <w:rPr>
                <w:sz w:val="24"/>
                <w:szCs w:val="24"/>
              </w:rPr>
              <w:t>n</w:t>
            </w:r>
            <w:r w:rsidRPr="00446711">
              <w:rPr>
                <w:sz w:val="24"/>
                <w:szCs w:val="24"/>
              </w:rPr>
              <w:t xml:space="preserve"> board.</w:t>
            </w:r>
          </w:p>
          <w:p w14:paraId="4E4A8574" w14:textId="7F5644CA" w:rsidR="00446711" w:rsidRPr="00446711" w:rsidRDefault="00446711" w:rsidP="00446711">
            <w:pPr>
              <w:pStyle w:val="NoSpacing"/>
              <w:numPr>
                <w:ilvl w:val="0"/>
                <w:numId w:val="15"/>
              </w:numPr>
              <w:rPr>
                <w:sz w:val="24"/>
                <w:szCs w:val="24"/>
              </w:rPr>
            </w:pPr>
            <w:r>
              <w:rPr>
                <w:sz w:val="24"/>
                <w:szCs w:val="24"/>
              </w:rPr>
              <w:t>Increases safety and comfort.</w:t>
            </w:r>
          </w:p>
          <w:p w14:paraId="5C7CCC41" w14:textId="77777777" w:rsidR="00446711" w:rsidRPr="00446711" w:rsidRDefault="00446711" w:rsidP="00446711">
            <w:pPr>
              <w:pStyle w:val="NoSpacing"/>
              <w:numPr>
                <w:ilvl w:val="0"/>
                <w:numId w:val="15"/>
              </w:numPr>
              <w:rPr>
                <w:sz w:val="24"/>
                <w:szCs w:val="24"/>
              </w:rPr>
            </w:pPr>
            <w:r w:rsidRPr="00446711">
              <w:rPr>
                <w:sz w:val="24"/>
                <w:szCs w:val="24"/>
              </w:rPr>
              <w:t>Smoothens traffic flow</w:t>
            </w:r>
          </w:p>
          <w:p w14:paraId="5D2B1E34" w14:textId="77777777" w:rsidR="00446711" w:rsidRPr="00446711" w:rsidRDefault="00446711" w:rsidP="00446711">
            <w:pPr>
              <w:pStyle w:val="NoSpacing"/>
              <w:numPr>
                <w:ilvl w:val="0"/>
                <w:numId w:val="15"/>
              </w:numPr>
              <w:rPr>
                <w:sz w:val="24"/>
                <w:szCs w:val="24"/>
              </w:rPr>
            </w:pPr>
            <w:r w:rsidRPr="00446711">
              <w:rPr>
                <w:sz w:val="24"/>
                <w:szCs w:val="24"/>
              </w:rPr>
              <w:t>Decreases fuel consumption</w:t>
            </w:r>
          </w:p>
          <w:p w14:paraId="70F95164" w14:textId="77777777" w:rsidR="00446711" w:rsidRPr="00446711" w:rsidRDefault="00446711" w:rsidP="00446711">
            <w:pPr>
              <w:pStyle w:val="NoSpacing"/>
              <w:numPr>
                <w:ilvl w:val="0"/>
                <w:numId w:val="15"/>
              </w:numPr>
              <w:rPr>
                <w:sz w:val="24"/>
                <w:szCs w:val="24"/>
              </w:rPr>
            </w:pPr>
            <w:r w:rsidRPr="00446711">
              <w:rPr>
                <w:sz w:val="24"/>
                <w:szCs w:val="24"/>
              </w:rPr>
              <w:t>Decreases environmental pollution</w:t>
            </w:r>
          </w:p>
          <w:p w14:paraId="4C999F9B" w14:textId="77777777" w:rsidR="00446711" w:rsidRPr="00446711" w:rsidRDefault="00446711" w:rsidP="00446711">
            <w:pPr>
              <w:pStyle w:val="NoSpacing"/>
              <w:numPr>
                <w:ilvl w:val="0"/>
                <w:numId w:val="15"/>
              </w:numPr>
              <w:rPr>
                <w:sz w:val="24"/>
                <w:szCs w:val="24"/>
              </w:rPr>
            </w:pPr>
            <w:r w:rsidRPr="00446711">
              <w:rPr>
                <w:sz w:val="24"/>
                <w:szCs w:val="24"/>
              </w:rPr>
              <w:t>Capacity increase under short gaps.</w:t>
            </w:r>
          </w:p>
          <w:p w14:paraId="52E9C466" w14:textId="1F01983D" w:rsidR="00446711" w:rsidRDefault="00446711" w:rsidP="00446711">
            <w:pPr>
              <w:pStyle w:val="NoSpacing"/>
              <w:numPr>
                <w:ilvl w:val="0"/>
                <w:numId w:val="15"/>
              </w:numPr>
            </w:pPr>
            <w:r w:rsidRPr="00446711">
              <w:rPr>
                <w:sz w:val="24"/>
                <w:szCs w:val="24"/>
              </w:rPr>
              <w:t>Enables forming of vehicle platoons.</w:t>
            </w:r>
          </w:p>
        </w:tc>
        <w:tc>
          <w:tcPr>
            <w:tcW w:w="5202" w:type="dxa"/>
          </w:tcPr>
          <w:p w14:paraId="4F84281C" w14:textId="764188DF" w:rsidR="005A78CD" w:rsidRPr="005A78CD" w:rsidRDefault="005A78CD" w:rsidP="005A78CD">
            <w:pPr>
              <w:pStyle w:val="NoSpacing"/>
              <w:numPr>
                <w:ilvl w:val="0"/>
                <w:numId w:val="15"/>
              </w:numPr>
              <w:rPr>
                <w:sz w:val="24"/>
              </w:rPr>
            </w:pPr>
            <w:r w:rsidRPr="005A78CD">
              <w:rPr>
                <w:sz w:val="24"/>
              </w:rPr>
              <w:t>Autonomy implies that network-wide beneficial settings cannot be directly communicated and/or imposed.</w:t>
            </w:r>
          </w:p>
          <w:p w14:paraId="1C038D58" w14:textId="294E500C" w:rsidR="005A78CD" w:rsidRPr="005A78CD" w:rsidRDefault="005A78CD" w:rsidP="005A78CD">
            <w:pPr>
              <w:pStyle w:val="NoSpacing"/>
              <w:numPr>
                <w:ilvl w:val="0"/>
                <w:numId w:val="15"/>
              </w:numPr>
              <w:rPr>
                <w:sz w:val="24"/>
              </w:rPr>
            </w:pPr>
            <w:r w:rsidRPr="005A78CD">
              <w:rPr>
                <w:sz w:val="24"/>
              </w:rPr>
              <w:t>Capacity decrease under conservative gaps.</w:t>
            </w:r>
          </w:p>
          <w:p w14:paraId="1FAC29F6" w14:textId="698EE0AE" w:rsidR="005A78CD" w:rsidRPr="005A78CD" w:rsidRDefault="005A78CD" w:rsidP="005A78CD">
            <w:pPr>
              <w:pStyle w:val="NoSpacing"/>
              <w:numPr>
                <w:ilvl w:val="0"/>
                <w:numId w:val="15"/>
              </w:numPr>
              <w:rPr>
                <w:sz w:val="24"/>
              </w:rPr>
            </w:pPr>
            <w:r w:rsidRPr="005A78CD">
              <w:rPr>
                <w:sz w:val="24"/>
              </w:rPr>
              <w:t>On-ramp flow merging problems under short gaps and high penetration rates.</w:t>
            </w:r>
          </w:p>
          <w:p w14:paraId="2AD2959D" w14:textId="3C61B839" w:rsidR="005A78CD" w:rsidRPr="005A78CD" w:rsidRDefault="005A78CD" w:rsidP="005A78CD">
            <w:pPr>
              <w:pStyle w:val="NoSpacing"/>
              <w:numPr>
                <w:ilvl w:val="0"/>
                <w:numId w:val="15"/>
              </w:numPr>
              <w:rPr>
                <w:sz w:val="24"/>
              </w:rPr>
            </w:pPr>
            <w:r w:rsidRPr="005A78CD">
              <w:rPr>
                <w:sz w:val="24"/>
              </w:rPr>
              <w:t>Limited speed-range operation.</w:t>
            </w:r>
          </w:p>
          <w:p w14:paraId="6D205D7C" w14:textId="0BE530B6" w:rsidR="00446711" w:rsidRDefault="005A78CD" w:rsidP="005A78CD">
            <w:pPr>
              <w:pStyle w:val="NoSpacing"/>
              <w:numPr>
                <w:ilvl w:val="0"/>
                <w:numId w:val="15"/>
              </w:numPr>
            </w:pPr>
            <w:r w:rsidRPr="005A78CD">
              <w:rPr>
                <w:sz w:val="24"/>
              </w:rPr>
              <w:t>Control laws that do not ensure traffic stability under all circumstances.</w:t>
            </w:r>
          </w:p>
        </w:tc>
      </w:tr>
      <w:tr w:rsidR="00446711" w14:paraId="491B6B20" w14:textId="77777777" w:rsidTr="00446711">
        <w:tc>
          <w:tcPr>
            <w:tcW w:w="5202" w:type="dxa"/>
          </w:tcPr>
          <w:p w14:paraId="1A6F3E0E" w14:textId="7C0A30ED" w:rsidR="00446711" w:rsidRPr="00446711" w:rsidRDefault="00446711" w:rsidP="00446711">
            <w:pPr>
              <w:jc w:val="center"/>
              <w:rPr>
                <w:b/>
              </w:rPr>
            </w:pPr>
            <w:r w:rsidRPr="00446711">
              <w:rPr>
                <w:b/>
              </w:rPr>
              <w:t>Opportunities</w:t>
            </w:r>
          </w:p>
        </w:tc>
        <w:tc>
          <w:tcPr>
            <w:tcW w:w="5202" w:type="dxa"/>
          </w:tcPr>
          <w:p w14:paraId="38AC67EB" w14:textId="61358B59" w:rsidR="00446711" w:rsidRPr="00446711" w:rsidRDefault="00446711" w:rsidP="00446711">
            <w:pPr>
              <w:jc w:val="center"/>
              <w:rPr>
                <w:b/>
              </w:rPr>
            </w:pPr>
            <w:r w:rsidRPr="00446711">
              <w:rPr>
                <w:b/>
              </w:rPr>
              <w:t>Threats</w:t>
            </w:r>
          </w:p>
        </w:tc>
      </w:tr>
      <w:tr w:rsidR="00446711" w14:paraId="354B6A6D" w14:textId="77777777" w:rsidTr="00446711">
        <w:tc>
          <w:tcPr>
            <w:tcW w:w="5202" w:type="dxa"/>
          </w:tcPr>
          <w:p w14:paraId="24514F1B" w14:textId="77777777" w:rsidR="00446711" w:rsidRPr="005B26AB" w:rsidRDefault="00446711" w:rsidP="00446711">
            <w:pPr>
              <w:pStyle w:val="NoSpacing"/>
              <w:numPr>
                <w:ilvl w:val="0"/>
                <w:numId w:val="17"/>
              </w:numPr>
            </w:pPr>
            <w:r>
              <w:rPr>
                <w:sz w:val="24"/>
              </w:rPr>
              <w:t>Advice/recommendations on network-wide beneficial system</w:t>
            </w:r>
            <w:r w:rsidR="005B26AB">
              <w:rPr>
                <w:sz w:val="24"/>
              </w:rPr>
              <w:t xml:space="preserve"> settings via traditional VMS or navigation devices or build-in (autonomous) extensions.</w:t>
            </w:r>
          </w:p>
          <w:p w14:paraId="0A1E088E" w14:textId="77777777" w:rsidR="005B26AB" w:rsidRPr="005B26AB" w:rsidRDefault="005B26AB" w:rsidP="00446711">
            <w:pPr>
              <w:pStyle w:val="NoSpacing"/>
              <w:numPr>
                <w:ilvl w:val="0"/>
                <w:numId w:val="17"/>
              </w:numPr>
            </w:pPr>
            <w:r>
              <w:rPr>
                <w:sz w:val="24"/>
              </w:rPr>
              <w:t>Enabling network-wide beneficial system settings via V2I communication.</w:t>
            </w:r>
          </w:p>
          <w:p w14:paraId="774B98E2" w14:textId="7D15CAE1" w:rsidR="005B26AB" w:rsidRPr="005B26AB" w:rsidRDefault="005B26AB" w:rsidP="00446711">
            <w:pPr>
              <w:pStyle w:val="NoSpacing"/>
              <w:numPr>
                <w:ilvl w:val="0"/>
                <w:numId w:val="17"/>
              </w:numPr>
            </w:pPr>
            <w:r>
              <w:rPr>
                <w:sz w:val="24"/>
              </w:rPr>
              <w:t xml:space="preserve">LSACC/FSRA </w:t>
            </w:r>
            <w:r w:rsidR="005A78CD">
              <w:rPr>
                <w:sz w:val="24"/>
              </w:rPr>
              <w:t>extends</w:t>
            </w:r>
            <w:r>
              <w:rPr>
                <w:sz w:val="24"/>
              </w:rPr>
              <w:t xml:space="preserve"> speed- range operation, thus applicability to all traffic conditions.</w:t>
            </w:r>
          </w:p>
          <w:p w14:paraId="56C216CF" w14:textId="77777777" w:rsidR="005B26AB" w:rsidRPr="005B26AB" w:rsidRDefault="005B26AB" w:rsidP="00446711">
            <w:pPr>
              <w:pStyle w:val="NoSpacing"/>
              <w:numPr>
                <w:ilvl w:val="0"/>
                <w:numId w:val="17"/>
              </w:numPr>
            </w:pPr>
            <w:r>
              <w:rPr>
                <w:sz w:val="24"/>
              </w:rPr>
              <w:t>CACC enables even shorter gaps.</w:t>
            </w:r>
          </w:p>
          <w:p w14:paraId="5AD02AC6" w14:textId="77777777" w:rsidR="005B26AB" w:rsidRPr="005B26AB" w:rsidRDefault="005B26AB" w:rsidP="00446711">
            <w:pPr>
              <w:pStyle w:val="NoSpacing"/>
              <w:numPr>
                <w:ilvl w:val="0"/>
                <w:numId w:val="17"/>
              </w:numPr>
            </w:pPr>
            <w:r>
              <w:rPr>
                <w:sz w:val="24"/>
              </w:rPr>
              <w:t>V2V and/or V2I communication may assist and smooth on-ramp merging flows.</w:t>
            </w:r>
          </w:p>
          <w:p w14:paraId="0D08D5F7" w14:textId="77777777" w:rsidR="005B26AB" w:rsidRPr="005B26AB" w:rsidRDefault="005B26AB" w:rsidP="00446711">
            <w:pPr>
              <w:pStyle w:val="NoSpacing"/>
              <w:numPr>
                <w:ilvl w:val="0"/>
                <w:numId w:val="17"/>
              </w:numPr>
            </w:pPr>
            <w:r>
              <w:rPr>
                <w:sz w:val="24"/>
              </w:rPr>
              <w:t>Control – theoretical research may provide more efficient control laws.</w:t>
            </w:r>
          </w:p>
          <w:p w14:paraId="3BE992C7" w14:textId="083B4DCE" w:rsidR="005B26AB" w:rsidRDefault="005B26AB" w:rsidP="00446711">
            <w:pPr>
              <w:pStyle w:val="NoSpacing"/>
              <w:numPr>
                <w:ilvl w:val="0"/>
                <w:numId w:val="17"/>
              </w:numPr>
            </w:pPr>
            <w:r>
              <w:rPr>
                <w:sz w:val="24"/>
              </w:rPr>
              <w:t xml:space="preserve">Technology maturity may reduce system cost. </w:t>
            </w:r>
          </w:p>
        </w:tc>
        <w:tc>
          <w:tcPr>
            <w:tcW w:w="5202" w:type="dxa"/>
          </w:tcPr>
          <w:p w14:paraId="678BE42C" w14:textId="77777777" w:rsidR="00446711" w:rsidRPr="005A78CD" w:rsidRDefault="005A78CD" w:rsidP="005A78CD">
            <w:pPr>
              <w:pStyle w:val="NoSpacing"/>
              <w:numPr>
                <w:ilvl w:val="0"/>
                <w:numId w:val="17"/>
              </w:numPr>
            </w:pPr>
            <w:r w:rsidRPr="005A78CD">
              <w:rPr>
                <w:sz w:val="24"/>
              </w:rPr>
              <w:t>User acceptance in terms of both purchase intention and frequent activation after purchase</w:t>
            </w:r>
            <w:r>
              <w:rPr>
                <w:sz w:val="24"/>
              </w:rPr>
              <w:t>.</w:t>
            </w:r>
          </w:p>
          <w:p w14:paraId="140DB876" w14:textId="77777777" w:rsidR="005A78CD" w:rsidRPr="005A78CD" w:rsidRDefault="005A78CD" w:rsidP="005A78CD">
            <w:pPr>
              <w:pStyle w:val="NoSpacing"/>
              <w:numPr>
                <w:ilvl w:val="0"/>
                <w:numId w:val="17"/>
              </w:numPr>
            </w:pPr>
            <w:r w:rsidRPr="005A78CD">
              <w:rPr>
                <w:sz w:val="24"/>
              </w:rPr>
              <w:t>Cost</w:t>
            </w:r>
          </w:p>
          <w:p w14:paraId="0AB0A234" w14:textId="5CF59A7D" w:rsidR="005A78CD" w:rsidRDefault="005A78CD" w:rsidP="005A78CD">
            <w:pPr>
              <w:pStyle w:val="NoSpacing"/>
              <w:numPr>
                <w:ilvl w:val="0"/>
                <w:numId w:val="17"/>
              </w:numPr>
            </w:pPr>
            <w:r>
              <w:rPr>
                <w:sz w:val="24"/>
              </w:rPr>
              <w:t>MTM delayed adaptation.</w:t>
            </w:r>
          </w:p>
        </w:tc>
      </w:tr>
    </w:tbl>
    <w:p w14:paraId="764CD0B1" w14:textId="77777777" w:rsidR="00237C1F" w:rsidRDefault="00237C1F" w:rsidP="009B711B">
      <w:pPr>
        <w:jc w:val="both"/>
      </w:pPr>
    </w:p>
    <w:p w14:paraId="2AC1E487" w14:textId="77777777" w:rsidR="007A72F6" w:rsidRDefault="007A72F6" w:rsidP="009B711B">
      <w:pPr>
        <w:jc w:val="both"/>
      </w:pPr>
    </w:p>
    <w:p w14:paraId="5948C212" w14:textId="7CB5A85C" w:rsidR="007A72F6" w:rsidRPr="007A72F6" w:rsidRDefault="007A72F6" w:rsidP="007A72F6">
      <w:pPr>
        <w:pStyle w:val="ListParagraph"/>
        <w:numPr>
          <w:ilvl w:val="0"/>
          <w:numId w:val="12"/>
        </w:numPr>
        <w:spacing w:after="200"/>
        <w:jc w:val="both"/>
        <w:rPr>
          <w:b/>
          <w:sz w:val="40"/>
          <w:szCs w:val="40"/>
        </w:rPr>
      </w:pPr>
      <w:r w:rsidRPr="007A72F6">
        <w:rPr>
          <w:b/>
          <w:sz w:val="40"/>
          <w:szCs w:val="40"/>
        </w:rPr>
        <w:lastRenderedPageBreak/>
        <w:t>Model Predictive Controller(MPC)and Simulink Designing</w:t>
      </w:r>
    </w:p>
    <w:p w14:paraId="6B68DB64" w14:textId="1C75C157" w:rsidR="007A72F6" w:rsidRDefault="007A72F6" w:rsidP="007A72F6">
      <w:pPr>
        <w:ind w:left="360"/>
        <w:jc w:val="both"/>
      </w:pPr>
    </w:p>
    <w:p w14:paraId="3B280014" w14:textId="660F66A8" w:rsidR="007A72F6" w:rsidRPr="00A75F08" w:rsidRDefault="007A72F6" w:rsidP="007A72F6">
      <w:pPr>
        <w:ind w:left="360"/>
        <w:jc w:val="both"/>
        <w:rPr>
          <w:b/>
        </w:rPr>
      </w:pPr>
      <w:r w:rsidRPr="00A75F08">
        <w:rPr>
          <w:b/>
        </w:rPr>
        <w:t xml:space="preserve">5.1 What is </w:t>
      </w:r>
      <w:proofErr w:type="gramStart"/>
      <w:r w:rsidRPr="00A75F08">
        <w:rPr>
          <w:b/>
        </w:rPr>
        <w:t>MPC ?</w:t>
      </w:r>
      <w:proofErr w:type="gramEnd"/>
      <w:r w:rsidRPr="00A75F08">
        <w:rPr>
          <w:b/>
        </w:rPr>
        <w:t xml:space="preserve"> </w:t>
      </w:r>
    </w:p>
    <w:p w14:paraId="77E23576" w14:textId="77777777" w:rsidR="007A72F6" w:rsidRDefault="007A72F6" w:rsidP="007A72F6">
      <w:pPr>
        <w:ind w:left="360"/>
        <w:jc w:val="both"/>
      </w:pPr>
    </w:p>
    <w:p w14:paraId="3C29E86D" w14:textId="201FD5FA" w:rsidR="007A72F6" w:rsidRDefault="007A72F6" w:rsidP="007A72F6">
      <w:pPr>
        <w:ind w:left="360"/>
        <w:jc w:val="both"/>
      </w:pPr>
      <w:r>
        <w:t>MPC is a feedback control algorithm that uses a model to make predictions about future output of a process.</w:t>
      </w:r>
    </w:p>
    <w:p w14:paraId="0060A8F9" w14:textId="77777777" w:rsidR="007A72F6" w:rsidRDefault="007A72F6" w:rsidP="007A72F6">
      <w:pPr>
        <w:ind w:left="360"/>
        <w:jc w:val="both"/>
      </w:pPr>
    </w:p>
    <w:p w14:paraId="173F0112" w14:textId="2DAACA64" w:rsidR="007A72F6" w:rsidRDefault="007A72F6" w:rsidP="006D299D">
      <w:pPr>
        <w:ind w:left="360"/>
        <w:jc w:val="center"/>
      </w:pPr>
      <w:r>
        <w:rPr>
          <w:noProof/>
          <w:lang w:val="en-IN" w:eastAsia="en-IN"/>
        </w:rPr>
        <w:drawing>
          <wp:inline distT="0" distB="0" distL="0" distR="0" wp14:anchorId="0C232357" wp14:editId="3B0F7F3F">
            <wp:extent cx="5943600" cy="2015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15490"/>
                    </a:xfrm>
                    <a:prstGeom prst="rect">
                      <a:avLst/>
                    </a:prstGeom>
                  </pic:spPr>
                </pic:pic>
              </a:graphicData>
            </a:graphic>
          </wp:inline>
        </w:drawing>
      </w:r>
    </w:p>
    <w:p w14:paraId="30B58F0E" w14:textId="666311F0" w:rsidR="007A72F6" w:rsidRDefault="00215256" w:rsidP="00215256">
      <w:pPr>
        <w:jc w:val="center"/>
      </w:pPr>
      <w:r>
        <w:t>Figure 4</w:t>
      </w:r>
    </w:p>
    <w:p w14:paraId="403DCC26" w14:textId="77777777" w:rsidR="007A72F6" w:rsidRDefault="007A72F6" w:rsidP="009B711B">
      <w:pPr>
        <w:jc w:val="both"/>
      </w:pPr>
    </w:p>
    <w:p w14:paraId="322C6958" w14:textId="77777777" w:rsidR="00D33C75" w:rsidRDefault="00D33C75" w:rsidP="009B711B">
      <w:pPr>
        <w:jc w:val="both"/>
      </w:pPr>
    </w:p>
    <w:p w14:paraId="22CF1B7B" w14:textId="09F2D59F" w:rsidR="007A72F6" w:rsidRDefault="007A72F6" w:rsidP="009B711B">
      <w:pPr>
        <w:jc w:val="both"/>
      </w:pPr>
      <w:r>
        <w:t>Normally when we have a plant and we need to use PID controller so for every reference there will be a PID controller.</w:t>
      </w:r>
      <w:r w:rsidR="00D33C75">
        <w:t xml:space="preserve"> </w:t>
      </w:r>
      <w:r>
        <w:t xml:space="preserve">So for a large plant system tuning all the PIDs will be </w:t>
      </w:r>
      <w:r w:rsidR="00D33C75">
        <w:t>a difficulty.</w:t>
      </w:r>
    </w:p>
    <w:p w14:paraId="43F9E7F0" w14:textId="77777777" w:rsidR="00D33C75" w:rsidRDefault="00D33C75" w:rsidP="009B711B">
      <w:pPr>
        <w:jc w:val="both"/>
      </w:pPr>
    </w:p>
    <w:p w14:paraId="6543BE59" w14:textId="25778761" w:rsidR="00D33C75" w:rsidRDefault="00D33C75" w:rsidP="006D299D">
      <w:pPr>
        <w:jc w:val="center"/>
      </w:pPr>
      <w:r>
        <w:rPr>
          <w:noProof/>
          <w:lang w:val="en-IN" w:eastAsia="en-IN"/>
        </w:rPr>
        <w:drawing>
          <wp:inline distT="0" distB="0" distL="0" distR="0" wp14:anchorId="759160F6" wp14:editId="29580E61">
            <wp:extent cx="5948214" cy="2446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44419"/>
                    </a:xfrm>
                    <a:prstGeom prst="rect">
                      <a:avLst/>
                    </a:prstGeom>
                  </pic:spPr>
                </pic:pic>
              </a:graphicData>
            </a:graphic>
          </wp:inline>
        </w:drawing>
      </w:r>
    </w:p>
    <w:p w14:paraId="01B412A3" w14:textId="3D1C494F" w:rsidR="00215256" w:rsidRDefault="00215256" w:rsidP="00215256">
      <w:pPr>
        <w:jc w:val="center"/>
      </w:pPr>
      <w:r>
        <w:t>Figure 5</w:t>
      </w:r>
    </w:p>
    <w:p w14:paraId="7E5DF940" w14:textId="77777777" w:rsidR="007A72F6" w:rsidRDefault="007A72F6" w:rsidP="009B711B">
      <w:pPr>
        <w:jc w:val="both"/>
      </w:pPr>
    </w:p>
    <w:p w14:paraId="762FF599" w14:textId="77777777" w:rsidR="007A72F6" w:rsidRDefault="007A72F6" w:rsidP="009B711B">
      <w:pPr>
        <w:jc w:val="both"/>
      </w:pPr>
    </w:p>
    <w:p w14:paraId="28EDD769" w14:textId="77777777" w:rsidR="007A72F6" w:rsidRDefault="007A72F6" w:rsidP="009B711B">
      <w:pPr>
        <w:jc w:val="both"/>
      </w:pPr>
    </w:p>
    <w:p w14:paraId="476D8F1E" w14:textId="77777777" w:rsidR="007A72F6" w:rsidRDefault="007A72F6" w:rsidP="009B711B">
      <w:pPr>
        <w:jc w:val="both"/>
      </w:pPr>
    </w:p>
    <w:p w14:paraId="51183FAC" w14:textId="7B5E995E" w:rsidR="007A72F6" w:rsidRDefault="00D33C75" w:rsidP="009B711B">
      <w:pPr>
        <w:jc w:val="both"/>
      </w:pPr>
      <w:r>
        <w:t>So to remove this difficulty, we can use Model Predictive Controller which will optimize itself according to what required.</w:t>
      </w:r>
    </w:p>
    <w:p w14:paraId="772E9731" w14:textId="6C027A94" w:rsidR="00D33C75" w:rsidRDefault="00D33C75" w:rsidP="006D299D">
      <w:pPr>
        <w:jc w:val="center"/>
      </w:pPr>
      <w:r>
        <w:rPr>
          <w:noProof/>
          <w:lang w:val="en-IN" w:eastAsia="en-IN"/>
        </w:rPr>
        <w:drawing>
          <wp:inline distT="0" distB="0" distL="0" distR="0" wp14:anchorId="36256A9D" wp14:editId="5477E3C6">
            <wp:extent cx="5943600" cy="1358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58265"/>
                    </a:xfrm>
                    <a:prstGeom prst="rect">
                      <a:avLst/>
                    </a:prstGeom>
                  </pic:spPr>
                </pic:pic>
              </a:graphicData>
            </a:graphic>
          </wp:inline>
        </w:drawing>
      </w:r>
    </w:p>
    <w:p w14:paraId="2A9B95E6" w14:textId="78AFF595" w:rsidR="00215256" w:rsidRDefault="00215256" w:rsidP="00215256">
      <w:pPr>
        <w:jc w:val="center"/>
      </w:pPr>
      <w:r>
        <w:t>Figure 6</w:t>
      </w:r>
    </w:p>
    <w:p w14:paraId="1408A481" w14:textId="77777777" w:rsidR="00215256" w:rsidRDefault="00215256" w:rsidP="00215256">
      <w:pPr>
        <w:jc w:val="center"/>
      </w:pPr>
    </w:p>
    <w:p w14:paraId="1669FB7F" w14:textId="77777777" w:rsidR="00D33C75" w:rsidRDefault="00D33C75" w:rsidP="009B711B">
      <w:pPr>
        <w:jc w:val="both"/>
      </w:pPr>
    </w:p>
    <w:p w14:paraId="7FBA28BD" w14:textId="2676E8D9" w:rsidR="00D33C75" w:rsidRPr="00A75F08" w:rsidRDefault="00D33C75" w:rsidP="00D33C75">
      <w:pPr>
        <w:pStyle w:val="ListParagraph"/>
        <w:numPr>
          <w:ilvl w:val="1"/>
          <w:numId w:val="12"/>
        </w:numPr>
        <w:jc w:val="both"/>
        <w:rPr>
          <w:b/>
        </w:rPr>
      </w:pPr>
      <w:r w:rsidRPr="00A75F08">
        <w:rPr>
          <w:b/>
        </w:rPr>
        <w:t>Why MPC?</w:t>
      </w:r>
    </w:p>
    <w:p w14:paraId="3ACF99B6" w14:textId="77777777" w:rsidR="00D33C75" w:rsidRDefault="00D33C75" w:rsidP="00D33C75">
      <w:pPr>
        <w:ind w:left="360"/>
        <w:jc w:val="both"/>
      </w:pPr>
    </w:p>
    <w:p w14:paraId="1D96E069" w14:textId="7037533E" w:rsidR="00D33C75" w:rsidRDefault="00D33C75" w:rsidP="00D33C75">
      <w:pPr>
        <w:pStyle w:val="ListParagraph"/>
        <w:numPr>
          <w:ilvl w:val="0"/>
          <w:numId w:val="30"/>
        </w:numPr>
        <w:jc w:val="both"/>
      </w:pPr>
      <w:r>
        <w:t>MPC can handle Multi-input-multi-output (MIMO) system</w:t>
      </w:r>
    </w:p>
    <w:p w14:paraId="1581527C" w14:textId="1F063EB2" w:rsidR="00D33C75" w:rsidRDefault="00D33C75" w:rsidP="00D33C75">
      <w:pPr>
        <w:pStyle w:val="ListParagraph"/>
        <w:numPr>
          <w:ilvl w:val="0"/>
          <w:numId w:val="30"/>
        </w:numPr>
        <w:jc w:val="both"/>
      </w:pPr>
      <w:r>
        <w:t>MPC can handle constraints.</w:t>
      </w:r>
    </w:p>
    <w:p w14:paraId="4D9FED7B" w14:textId="6B68D16C" w:rsidR="00D33C75" w:rsidRDefault="00D33C75" w:rsidP="00D33C75">
      <w:pPr>
        <w:pStyle w:val="ListParagraph"/>
        <w:numPr>
          <w:ilvl w:val="0"/>
          <w:numId w:val="30"/>
        </w:numPr>
        <w:jc w:val="both"/>
      </w:pPr>
      <w:r>
        <w:t>MPC has preview capability.</w:t>
      </w:r>
    </w:p>
    <w:p w14:paraId="2F371ADD" w14:textId="58097307" w:rsidR="00D33C75" w:rsidRDefault="00D33C75" w:rsidP="00D33C75">
      <w:pPr>
        <w:pStyle w:val="ListParagraph"/>
        <w:numPr>
          <w:ilvl w:val="0"/>
          <w:numId w:val="30"/>
        </w:numPr>
        <w:jc w:val="both"/>
      </w:pPr>
      <w:r>
        <w:t>MPC can incorporate future reference information into the control problem to improve controller performance.</w:t>
      </w:r>
    </w:p>
    <w:p w14:paraId="7D8EB35F" w14:textId="77777777" w:rsidR="00D33C75" w:rsidRDefault="00D33C75" w:rsidP="00D33C75">
      <w:pPr>
        <w:ind w:left="360"/>
        <w:jc w:val="both"/>
      </w:pPr>
    </w:p>
    <w:p w14:paraId="67D625B1" w14:textId="301E7BB7" w:rsidR="00D33C75" w:rsidRDefault="00D33C75" w:rsidP="006D299D">
      <w:pPr>
        <w:ind w:left="360"/>
        <w:jc w:val="center"/>
      </w:pPr>
      <w:r>
        <w:rPr>
          <w:noProof/>
          <w:lang w:val="en-IN" w:eastAsia="en-IN"/>
        </w:rPr>
        <w:drawing>
          <wp:inline distT="0" distB="0" distL="0" distR="0" wp14:anchorId="1C7CD70D" wp14:editId="7C52D0B5">
            <wp:extent cx="5943600" cy="30111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11170"/>
                    </a:xfrm>
                    <a:prstGeom prst="rect">
                      <a:avLst/>
                    </a:prstGeom>
                  </pic:spPr>
                </pic:pic>
              </a:graphicData>
            </a:graphic>
          </wp:inline>
        </w:drawing>
      </w:r>
    </w:p>
    <w:p w14:paraId="1E08DB56" w14:textId="529A697D" w:rsidR="006D299D" w:rsidRDefault="006D299D" w:rsidP="006D299D">
      <w:pPr>
        <w:ind w:left="360"/>
        <w:jc w:val="center"/>
      </w:pPr>
      <w:r>
        <w:t xml:space="preserve">Figure 7 </w:t>
      </w:r>
    </w:p>
    <w:p w14:paraId="101D986F" w14:textId="77777777" w:rsidR="00D33C75" w:rsidRDefault="00D33C75" w:rsidP="00D33C75">
      <w:pPr>
        <w:ind w:left="360"/>
        <w:jc w:val="both"/>
      </w:pPr>
    </w:p>
    <w:p w14:paraId="6C9DE8FC" w14:textId="77777777" w:rsidR="00D33C75" w:rsidRDefault="00D33C75" w:rsidP="00D33C75">
      <w:pPr>
        <w:ind w:left="360"/>
        <w:jc w:val="both"/>
      </w:pPr>
    </w:p>
    <w:p w14:paraId="01000A8E" w14:textId="77777777" w:rsidR="00D33C75" w:rsidRDefault="00D33C75" w:rsidP="00D33C75">
      <w:pPr>
        <w:ind w:left="360"/>
        <w:jc w:val="both"/>
      </w:pPr>
    </w:p>
    <w:p w14:paraId="79A19890" w14:textId="77777777" w:rsidR="00D33C75" w:rsidRDefault="00D33C75" w:rsidP="00D33C75">
      <w:pPr>
        <w:ind w:left="360"/>
        <w:jc w:val="both"/>
      </w:pPr>
    </w:p>
    <w:p w14:paraId="4766C83F" w14:textId="77777777" w:rsidR="00D33C75" w:rsidRDefault="00D33C75" w:rsidP="00D33C75">
      <w:pPr>
        <w:ind w:left="360"/>
        <w:jc w:val="both"/>
      </w:pPr>
    </w:p>
    <w:p w14:paraId="4D1CE889" w14:textId="77777777" w:rsidR="00D33C75" w:rsidRDefault="00D33C75" w:rsidP="00D33C75">
      <w:pPr>
        <w:ind w:left="360"/>
        <w:jc w:val="both"/>
      </w:pPr>
    </w:p>
    <w:p w14:paraId="5A6D845C" w14:textId="6C35F250" w:rsidR="00D33C75" w:rsidRDefault="00D33C75" w:rsidP="00D33C75">
      <w:pPr>
        <w:ind w:left="360"/>
        <w:jc w:val="both"/>
      </w:pPr>
      <w:r>
        <w:lastRenderedPageBreak/>
        <w:t>MPC requires a powerful, fast processor with a large memory because MPC solves an online optimization problem at each time step.</w:t>
      </w:r>
    </w:p>
    <w:p w14:paraId="4181B800" w14:textId="77777777" w:rsidR="00D33C75" w:rsidRDefault="00D33C75" w:rsidP="00D33C75">
      <w:pPr>
        <w:ind w:left="360"/>
        <w:jc w:val="both"/>
      </w:pPr>
    </w:p>
    <w:p w14:paraId="287CA747" w14:textId="0DD19855" w:rsidR="00D33C75" w:rsidRDefault="00D33C75" w:rsidP="006D299D">
      <w:pPr>
        <w:ind w:left="360"/>
        <w:jc w:val="center"/>
      </w:pPr>
      <w:r>
        <w:rPr>
          <w:noProof/>
          <w:lang w:val="en-IN" w:eastAsia="en-IN"/>
        </w:rPr>
        <w:drawing>
          <wp:inline distT="0" distB="0" distL="0" distR="0" wp14:anchorId="3CCDA97B" wp14:editId="38EB9ACB">
            <wp:extent cx="5943600" cy="50850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085080"/>
                    </a:xfrm>
                    <a:prstGeom prst="rect">
                      <a:avLst/>
                    </a:prstGeom>
                  </pic:spPr>
                </pic:pic>
              </a:graphicData>
            </a:graphic>
          </wp:inline>
        </w:drawing>
      </w:r>
    </w:p>
    <w:p w14:paraId="08CDB2D6" w14:textId="0F2F5274" w:rsidR="006D299D" w:rsidRDefault="006D299D" w:rsidP="006D299D">
      <w:pPr>
        <w:ind w:left="360"/>
        <w:jc w:val="center"/>
      </w:pPr>
      <w:r>
        <w:t>Figure 8</w:t>
      </w:r>
    </w:p>
    <w:p w14:paraId="419E1FAF" w14:textId="77777777" w:rsidR="00D33C75" w:rsidRDefault="00D33C75" w:rsidP="00D33C75">
      <w:pPr>
        <w:ind w:left="360"/>
        <w:jc w:val="both"/>
      </w:pPr>
    </w:p>
    <w:p w14:paraId="6A32506B" w14:textId="77777777" w:rsidR="00D33C75" w:rsidRDefault="00D33C75" w:rsidP="00D33C75">
      <w:pPr>
        <w:ind w:left="360"/>
        <w:jc w:val="both"/>
      </w:pPr>
    </w:p>
    <w:p w14:paraId="2743FC87" w14:textId="77777777" w:rsidR="00D33C75" w:rsidRDefault="00D33C75" w:rsidP="00D33C75">
      <w:pPr>
        <w:ind w:left="360"/>
        <w:jc w:val="both"/>
      </w:pPr>
    </w:p>
    <w:p w14:paraId="2A4F9828" w14:textId="77777777" w:rsidR="007A72F6" w:rsidRDefault="007A72F6" w:rsidP="009B711B">
      <w:pPr>
        <w:jc w:val="both"/>
      </w:pPr>
    </w:p>
    <w:p w14:paraId="4A8CF4DF" w14:textId="77777777" w:rsidR="007A72F6" w:rsidRDefault="007A72F6" w:rsidP="009B711B">
      <w:pPr>
        <w:jc w:val="both"/>
      </w:pPr>
    </w:p>
    <w:p w14:paraId="1C9AEDA6" w14:textId="77777777" w:rsidR="007A72F6" w:rsidRDefault="007A72F6" w:rsidP="009B711B">
      <w:pPr>
        <w:jc w:val="both"/>
      </w:pPr>
    </w:p>
    <w:p w14:paraId="7E9BBC96" w14:textId="77777777" w:rsidR="007A72F6" w:rsidRDefault="007A72F6" w:rsidP="009B711B">
      <w:pPr>
        <w:jc w:val="both"/>
      </w:pPr>
    </w:p>
    <w:p w14:paraId="379ECB0B" w14:textId="77777777" w:rsidR="007A72F6" w:rsidRDefault="007A72F6" w:rsidP="009B711B">
      <w:pPr>
        <w:jc w:val="both"/>
      </w:pPr>
    </w:p>
    <w:p w14:paraId="61E024E8" w14:textId="77777777" w:rsidR="007A72F6" w:rsidRDefault="007A72F6" w:rsidP="009B711B">
      <w:pPr>
        <w:jc w:val="both"/>
      </w:pPr>
    </w:p>
    <w:p w14:paraId="6EF4D629" w14:textId="77777777" w:rsidR="007A72F6" w:rsidRDefault="007A72F6" w:rsidP="009B711B">
      <w:pPr>
        <w:jc w:val="both"/>
      </w:pPr>
    </w:p>
    <w:p w14:paraId="41C8C2BA" w14:textId="77777777" w:rsidR="007A72F6" w:rsidRDefault="007A72F6" w:rsidP="009B711B">
      <w:pPr>
        <w:jc w:val="both"/>
      </w:pPr>
    </w:p>
    <w:p w14:paraId="4DE33FB2" w14:textId="77777777" w:rsidR="007A72F6" w:rsidRDefault="007A72F6" w:rsidP="009B711B">
      <w:pPr>
        <w:jc w:val="both"/>
      </w:pPr>
    </w:p>
    <w:p w14:paraId="220F7F9C" w14:textId="77777777" w:rsidR="007A72F6" w:rsidRDefault="007A72F6" w:rsidP="009B711B">
      <w:pPr>
        <w:jc w:val="both"/>
      </w:pPr>
    </w:p>
    <w:p w14:paraId="479F4562" w14:textId="77777777" w:rsidR="007A72F6" w:rsidRDefault="007A72F6" w:rsidP="009B711B">
      <w:pPr>
        <w:jc w:val="both"/>
      </w:pPr>
    </w:p>
    <w:p w14:paraId="4435A5E8" w14:textId="77777777" w:rsidR="007A72F6" w:rsidRDefault="007A72F6" w:rsidP="009B711B">
      <w:pPr>
        <w:jc w:val="both"/>
      </w:pPr>
    </w:p>
    <w:p w14:paraId="592A7EEF" w14:textId="7CDDE814" w:rsidR="007A72F6" w:rsidRPr="00A75F08" w:rsidRDefault="00D33C75" w:rsidP="00D33C75">
      <w:pPr>
        <w:pStyle w:val="ListParagraph"/>
        <w:numPr>
          <w:ilvl w:val="1"/>
          <w:numId w:val="12"/>
        </w:numPr>
        <w:jc w:val="both"/>
        <w:rPr>
          <w:b/>
        </w:rPr>
      </w:pPr>
      <w:r w:rsidRPr="00A75F08">
        <w:rPr>
          <w:b/>
        </w:rPr>
        <w:t>MATLAB MODELLING</w:t>
      </w:r>
    </w:p>
    <w:p w14:paraId="335FCB50" w14:textId="77777777" w:rsidR="00D33C75" w:rsidRDefault="00D33C75" w:rsidP="00D33C75">
      <w:pPr>
        <w:ind w:left="360"/>
        <w:jc w:val="both"/>
      </w:pPr>
    </w:p>
    <w:p w14:paraId="30E1899A" w14:textId="0B868118" w:rsidR="00D33C75" w:rsidRDefault="00D33C75" w:rsidP="006D299D">
      <w:pPr>
        <w:ind w:left="360"/>
        <w:jc w:val="center"/>
      </w:pPr>
      <w:r>
        <w:rPr>
          <w:noProof/>
          <w:lang w:val="en-IN" w:eastAsia="en-IN"/>
        </w:rPr>
        <w:drawing>
          <wp:inline distT="0" distB="0" distL="0" distR="0" wp14:anchorId="42133149" wp14:editId="1C57D0F7">
            <wp:extent cx="6385005" cy="3823854"/>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83866" cy="3823172"/>
                    </a:xfrm>
                    <a:prstGeom prst="rect">
                      <a:avLst/>
                    </a:prstGeom>
                  </pic:spPr>
                </pic:pic>
              </a:graphicData>
            </a:graphic>
          </wp:inline>
        </w:drawing>
      </w:r>
    </w:p>
    <w:p w14:paraId="257AECF5" w14:textId="45EAC1B6" w:rsidR="006D299D" w:rsidRDefault="006D299D" w:rsidP="006D299D">
      <w:pPr>
        <w:ind w:left="360"/>
        <w:jc w:val="center"/>
      </w:pPr>
      <w:r>
        <w:t>Figure 9</w:t>
      </w:r>
    </w:p>
    <w:p w14:paraId="2287EA7A" w14:textId="77777777" w:rsidR="00A6207A" w:rsidRDefault="00A6207A" w:rsidP="00D33C75">
      <w:pPr>
        <w:ind w:left="360"/>
        <w:jc w:val="both"/>
      </w:pPr>
    </w:p>
    <w:p w14:paraId="533B1E50" w14:textId="77777777" w:rsidR="00A6207A" w:rsidRDefault="00A6207A" w:rsidP="00D33C75">
      <w:pPr>
        <w:ind w:left="360"/>
        <w:jc w:val="both"/>
      </w:pPr>
    </w:p>
    <w:p w14:paraId="1E06D4A8" w14:textId="7B141F30" w:rsidR="00A6207A" w:rsidRDefault="00A6207A" w:rsidP="00D33C75">
      <w:pPr>
        <w:ind w:left="360"/>
        <w:jc w:val="both"/>
      </w:pPr>
      <w:r>
        <w:t>The plant is developed as a state space system with an input of steering angle and longitudinal velocity and output position of lateral position and yaw angle.</w:t>
      </w:r>
    </w:p>
    <w:p w14:paraId="4DFD7B4F" w14:textId="77777777" w:rsidR="00A6207A" w:rsidRDefault="00A6207A" w:rsidP="00D33C75">
      <w:pPr>
        <w:ind w:left="360"/>
        <w:jc w:val="both"/>
      </w:pPr>
    </w:p>
    <w:p w14:paraId="107074D2" w14:textId="1A486F29" w:rsidR="00A6207A" w:rsidRDefault="00A6207A" w:rsidP="00D33C75">
      <w:pPr>
        <w:ind w:left="360"/>
        <w:jc w:val="both"/>
      </w:pPr>
      <w:r>
        <w:t>In Adaptive MPC, No Measured Disturbance is assumed.</w:t>
      </w:r>
    </w:p>
    <w:p w14:paraId="2D8B4854" w14:textId="38AE07AD" w:rsidR="00A6207A" w:rsidRDefault="00A6207A" w:rsidP="00D33C75">
      <w:pPr>
        <w:ind w:left="360"/>
        <w:jc w:val="both"/>
      </w:pPr>
      <w:r>
        <w:t>The Adaptive MPC block has same input and output as the regular MPC block except that it takes the plant model that is updated at each time step for current operating condition.</w:t>
      </w:r>
    </w:p>
    <w:p w14:paraId="0C6661D3" w14:textId="32464BBE" w:rsidR="00A6207A" w:rsidRDefault="00A6207A" w:rsidP="00D33C75">
      <w:pPr>
        <w:ind w:left="360"/>
        <w:jc w:val="both"/>
      </w:pPr>
      <w:r>
        <w:t xml:space="preserve">We connect plant output to the measured output port of Adaptive MPC and steering angle to the controller output port and reference (designed by Driving Scenario Designer) to the controller port of Adaptive MPC. </w:t>
      </w:r>
    </w:p>
    <w:p w14:paraId="67DD406C" w14:textId="77777777" w:rsidR="00A6207A" w:rsidRDefault="00A6207A" w:rsidP="00D33C75">
      <w:pPr>
        <w:ind w:left="360"/>
        <w:jc w:val="both"/>
      </w:pPr>
    </w:p>
    <w:p w14:paraId="2DFD68D8" w14:textId="682DA463" w:rsidR="00A6207A" w:rsidRDefault="00A6207A" w:rsidP="00D33C75">
      <w:pPr>
        <w:ind w:left="360"/>
        <w:jc w:val="both"/>
      </w:pPr>
      <w:r>
        <w:t xml:space="preserve">We design custom reference for lateral position and </w:t>
      </w:r>
      <w:proofErr w:type="gramStart"/>
      <w:r>
        <w:t>yaw</w:t>
      </w:r>
      <w:proofErr w:type="gramEnd"/>
      <w:r>
        <w:t xml:space="preserve"> angle.</w:t>
      </w:r>
    </w:p>
    <w:p w14:paraId="00441534" w14:textId="77777777" w:rsidR="00A75F08" w:rsidRDefault="00A75F08" w:rsidP="00D33C75">
      <w:pPr>
        <w:ind w:left="360"/>
        <w:jc w:val="both"/>
      </w:pPr>
    </w:p>
    <w:p w14:paraId="4EEE10D4" w14:textId="77777777" w:rsidR="00A75F08" w:rsidRDefault="00A75F08" w:rsidP="00D33C75">
      <w:pPr>
        <w:ind w:left="360"/>
        <w:jc w:val="both"/>
      </w:pPr>
    </w:p>
    <w:p w14:paraId="1E0883EA" w14:textId="77777777" w:rsidR="00A75F08" w:rsidRDefault="00A75F08" w:rsidP="00D33C75">
      <w:pPr>
        <w:ind w:left="360"/>
        <w:jc w:val="both"/>
      </w:pPr>
    </w:p>
    <w:p w14:paraId="47B96347" w14:textId="77777777" w:rsidR="00A75F08" w:rsidRDefault="00A75F08" w:rsidP="00D33C75">
      <w:pPr>
        <w:ind w:left="360"/>
        <w:jc w:val="both"/>
      </w:pPr>
    </w:p>
    <w:p w14:paraId="4F52E84E" w14:textId="08FC4244" w:rsidR="007A72F6" w:rsidRPr="00A75F08" w:rsidRDefault="00A6207A" w:rsidP="00A6207A">
      <w:pPr>
        <w:pStyle w:val="ListParagraph"/>
        <w:numPr>
          <w:ilvl w:val="1"/>
          <w:numId w:val="12"/>
        </w:numPr>
        <w:jc w:val="both"/>
        <w:rPr>
          <w:b/>
        </w:rPr>
      </w:pPr>
      <w:r w:rsidRPr="00A75F08">
        <w:rPr>
          <w:b/>
        </w:rPr>
        <w:lastRenderedPageBreak/>
        <w:t xml:space="preserve">Parameters to be designed </w:t>
      </w:r>
    </w:p>
    <w:p w14:paraId="30B7747A" w14:textId="77777777" w:rsidR="00A6207A" w:rsidRDefault="00A6207A" w:rsidP="00A6207A">
      <w:pPr>
        <w:ind w:left="360"/>
        <w:jc w:val="both"/>
      </w:pPr>
    </w:p>
    <w:p w14:paraId="76A79154" w14:textId="7DD4B176" w:rsidR="00A6207A" w:rsidRDefault="00A6207A" w:rsidP="006D299D">
      <w:pPr>
        <w:ind w:left="360"/>
        <w:jc w:val="center"/>
      </w:pPr>
      <w:r>
        <w:rPr>
          <w:noProof/>
          <w:lang w:val="en-IN" w:eastAsia="en-IN"/>
        </w:rPr>
        <w:drawing>
          <wp:inline distT="0" distB="0" distL="0" distR="0" wp14:anchorId="63A8F3FA" wp14:editId="63A49E40">
            <wp:extent cx="5943600" cy="4250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50690"/>
                    </a:xfrm>
                    <a:prstGeom prst="rect">
                      <a:avLst/>
                    </a:prstGeom>
                  </pic:spPr>
                </pic:pic>
              </a:graphicData>
            </a:graphic>
          </wp:inline>
        </w:drawing>
      </w:r>
    </w:p>
    <w:p w14:paraId="5A16419A" w14:textId="091B72F7" w:rsidR="006D299D" w:rsidRDefault="006D299D" w:rsidP="006D299D">
      <w:pPr>
        <w:ind w:left="360"/>
        <w:jc w:val="center"/>
      </w:pPr>
      <w:r>
        <w:t>Figure 10</w:t>
      </w:r>
    </w:p>
    <w:p w14:paraId="7D162BEB" w14:textId="77777777" w:rsidR="006D299D" w:rsidRDefault="006D299D" w:rsidP="006D299D">
      <w:pPr>
        <w:ind w:left="360"/>
        <w:jc w:val="center"/>
      </w:pPr>
    </w:p>
    <w:p w14:paraId="3D57F4B0" w14:textId="4088A4D6" w:rsidR="00A6207A" w:rsidRDefault="00A6207A" w:rsidP="00A6207A">
      <w:pPr>
        <w:ind w:left="360"/>
        <w:jc w:val="both"/>
      </w:pPr>
      <w:r>
        <w:t xml:space="preserve">The parameters to be designed </w:t>
      </w:r>
      <w:proofErr w:type="gramStart"/>
      <w:r>
        <w:t>are :</w:t>
      </w:r>
      <w:proofErr w:type="gramEnd"/>
    </w:p>
    <w:p w14:paraId="55288E7E" w14:textId="6C81775E" w:rsidR="00A6207A" w:rsidRDefault="009B302E" w:rsidP="00A6207A">
      <w:pPr>
        <w:pStyle w:val="ListParagraph"/>
        <w:numPr>
          <w:ilvl w:val="0"/>
          <w:numId w:val="31"/>
        </w:numPr>
        <w:jc w:val="both"/>
      </w:pPr>
      <w:r>
        <w:t>Set point</w:t>
      </w:r>
    </w:p>
    <w:p w14:paraId="141E3578" w14:textId="542D182F" w:rsidR="00A6207A" w:rsidRDefault="00A6207A" w:rsidP="00A6207A">
      <w:pPr>
        <w:pStyle w:val="ListParagraph"/>
        <w:numPr>
          <w:ilvl w:val="0"/>
          <w:numId w:val="31"/>
        </w:numPr>
        <w:jc w:val="both"/>
      </w:pPr>
      <w:r>
        <w:t>Predicted Future Output</w:t>
      </w:r>
    </w:p>
    <w:p w14:paraId="6105A66D" w14:textId="7AABE0EE" w:rsidR="00A6207A" w:rsidRDefault="00A6207A" w:rsidP="00A6207A">
      <w:pPr>
        <w:pStyle w:val="ListParagraph"/>
        <w:numPr>
          <w:ilvl w:val="0"/>
          <w:numId w:val="31"/>
        </w:numPr>
        <w:jc w:val="both"/>
      </w:pPr>
      <w:r>
        <w:t>Control horizon</w:t>
      </w:r>
    </w:p>
    <w:p w14:paraId="2EE10F3C" w14:textId="01151BB9" w:rsidR="00A6207A" w:rsidRDefault="00A6207A" w:rsidP="00A6207A">
      <w:pPr>
        <w:pStyle w:val="ListParagraph"/>
        <w:numPr>
          <w:ilvl w:val="0"/>
          <w:numId w:val="31"/>
        </w:numPr>
        <w:jc w:val="both"/>
      </w:pPr>
      <w:r>
        <w:t xml:space="preserve">Future Control Action </w:t>
      </w:r>
    </w:p>
    <w:p w14:paraId="21D53518" w14:textId="77777777" w:rsidR="00A6207A" w:rsidRDefault="00A6207A" w:rsidP="00A6207A">
      <w:pPr>
        <w:ind w:left="360"/>
        <w:jc w:val="both"/>
      </w:pPr>
    </w:p>
    <w:p w14:paraId="1D365660" w14:textId="52DC60BA" w:rsidR="00A6207A" w:rsidRDefault="009B302E" w:rsidP="00A6207A">
      <w:pPr>
        <w:ind w:left="360"/>
        <w:jc w:val="both"/>
      </w:pPr>
      <w:r>
        <w:t>Choosing proper values for these parameters is important as they affect not only the controller performance but also the complexity of the MPC algorithm that solves an online optimization problem at each time step.</w:t>
      </w:r>
    </w:p>
    <w:p w14:paraId="3DCD4763" w14:textId="77777777" w:rsidR="009B302E" w:rsidRDefault="009B302E" w:rsidP="00A6207A">
      <w:pPr>
        <w:ind w:left="360"/>
        <w:jc w:val="both"/>
      </w:pPr>
    </w:p>
    <w:p w14:paraId="34AEA6FC" w14:textId="5F91CC36" w:rsidR="009B302E" w:rsidRDefault="009B302E" w:rsidP="009B302E">
      <w:pPr>
        <w:ind w:left="360"/>
        <w:jc w:val="both"/>
      </w:pPr>
      <w:r>
        <w:t>If these parameters are not properly designed then we face Quadratic Programming Problem in MPC and as, the number of states and constraints and length of control horizon and prediction horizon, increases – the complexity of MPC increases.</w:t>
      </w:r>
    </w:p>
    <w:p w14:paraId="77542069" w14:textId="153910EC" w:rsidR="009B302E" w:rsidRDefault="009B302E" w:rsidP="006D299D">
      <w:pPr>
        <w:ind w:left="360"/>
        <w:jc w:val="center"/>
      </w:pPr>
      <w:r>
        <w:rPr>
          <w:noProof/>
          <w:lang w:val="en-IN" w:eastAsia="en-IN"/>
        </w:rPr>
        <w:lastRenderedPageBreak/>
        <w:drawing>
          <wp:inline distT="0" distB="0" distL="0" distR="0" wp14:anchorId="494AE029" wp14:editId="58866819">
            <wp:extent cx="5943600" cy="35426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42665"/>
                    </a:xfrm>
                    <a:prstGeom prst="rect">
                      <a:avLst/>
                    </a:prstGeom>
                  </pic:spPr>
                </pic:pic>
              </a:graphicData>
            </a:graphic>
          </wp:inline>
        </w:drawing>
      </w:r>
    </w:p>
    <w:p w14:paraId="569FCD6E" w14:textId="39440480" w:rsidR="006D299D" w:rsidRDefault="006D299D" w:rsidP="006D299D">
      <w:pPr>
        <w:ind w:left="360"/>
        <w:jc w:val="center"/>
      </w:pPr>
      <w:r>
        <w:t>Figure 11</w:t>
      </w:r>
    </w:p>
    <w:p w14:paraId="375473CE" w14:textId="77777777" w:rsidR="009B302E" w:rsidRDefault="009B302E" w:rsidP="009B302E">
      <w:pPr>
        <w:ind w:left="360"/>
        <w:jc w:val="both"/>
      </w:pPr>
    </w:p>
    <w:p w14:paraId="3DEB6ED1" w14:textId="77777777" w:rsidR="009B302E" w:rsidRDefault="009B302E" w:rsidP="009B302E">
      <w:pPr>
        <w:ind w:left="360"/>
        <w:jc w:val="both"/>
      </w:pPr>
    </w:p>
    <w:p w14:paraId="0C071E9F" w14:textId="490FFD3D" w:rsidR="009B302E" w:rsidRDefault="009B302E" w:rsidP="009B302E">
      <w:pPr>
        <w:jc w:val="both"/>
      </w:pPr>
      <w:r>
        <w:t xml:space="preserve">Methods to run MPC faster – </w:t>
      </w:r>
    </w:p>
    <w:p w14:paraId="2AE5D377" w14:textId="4ECA1EA6" w:rsidR="009B302E" w:rsidRDefault="009B302E" w:rsidP="006D299D">
      <w:pPr>
        <w:jc w:val="center"/>
      </w:pPr>
      <w:r>
        <w:rPr>
          <w:noProof/>
          <w:lang w:val="en-IN" w:eastAsia="en-IN"/>
        </w:rPr>
        <w:drawing>
          <wp:inline distT="0" distB="0" distL="0" distR="0" wp14:anchorId="3B06B533" wp14:editId="65A706C1">
            <wp:extent cx="4383156" cy="3498377"/>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5164" cy="3499980"/>
                    </a:xfrm>
                    <a:prstGeom prst="rect">
                      <a:avLst/>
                    </a:prstGeom>
                  </pic:spPr>
                </pic:pic>
              </a:graphicData>
            </a:graphic>
          </wp:inline>
        </w:drawing>
      </w:r>
    </w:p>
    <w:p w14:paraId="016D7E24" w14:textId="4666B633" w:rsidR="006D299D" w:rsidRDefault="006D299D" w:rsidP="006D299D">
      <w:pPr>
        <w:jc w:val="center"/>
      </w:pPr>
      <w:r>
        <w:t>Figure 12</w:t>
      </w:r>
    </w:p>
    <w:p w14:paraId="089AC8EF" w14:textId="77777777" w:rsidR="009B302E" w:rsidRDefault="009B302E" w:rsidP="006D299D"/>
    <w:p w14:paraId="53BAF886" w14:textId="77777777" w:rsidR="00E404A4" w:rsidRDefault="00E404A4" w:rsidP="009B302E">
      <w:pPr>
        <w:jc w:val="both"/>
      </w:pPr>
    </w:p>
    <w:p w14:paraId="46DD016C" w14:textId="77777777" w:rsidR="00E404A4" w:rsidRDefault="00E404A4" w:rsidP="009B302E">
      <w:pPr>
        <w:jc w:val="both"/>
      </w:pPr>
    </w:p>
    <w:p w14:paraId="20EFF669" w14:textId="73DA62E7" w:rsidR="00E404A4" w:rsidRPr="00A75F08" w:rsidRDefault="00E404A4" w:rsidP="00E404A4">
      <w:pPr>
        <w:pStyle w:val="ListParagraph"/>
        <w:numPr>
          <w:ilvl w:val="1"/>
          <w:numId w:val="12"/>
        </w:numPr>
        <w:jc w:val="both"/>
        <w:rPr>
          <w:b/>
        </w:rPr>
      </w:pPr>
      <w:r w:rsidRPr="00A75F08">
        <w:rPr>
          <w:b/>
        </w:rPr>
        <w:lastRenderedPageBreak/>
        <w:t xml:space="preserve">Driving Scenario Designer </w:t>
      </w:r>
    </w:p>
    <w:p w14:paraId="10623D27" w14:textId="77777777" w:rsidR="006D299D" w:rsidRDefault="006D299D" w:rsidP="006D299D">
      <w:pPr>
        <w:ind w:left="360"/>
        <w:jc w:val="both"/>
      </w:pPr>
    </w:p>
    <w:p w14:paraId="309BBBEA" w14:textId="5A3A79DF" w:rsidR="00E404A4" w:rsidRDefault="00E404A4" w:rsidP="006D299D">
      <w:pPr>
        <w:jc w:val="center"/>
      </w:pPr>
      <w:r>
        <w:rPr>
          <w:noProof/>
          <w:lang w:val="en-IN" w:eastAsia="en-IN"/>
        </w:rPr>
        <w:drawing>
          <wp:inline distT="0" distB="0" distL="0" distR="0" wp14:anchorId="138A8A1A" wp14:editId="77E0B92A">
            <wp:extent cx="6469380" cy="3637428"/>
            <wp:effectExtent l="0" t="0" r="7620" b="1270"/>
            <wp:docPr id="68" name="Picture 68" descr="C:\Users\hp\OneDrive\Pictures\Screenshots\2020-12-18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2020-12-18 (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9380" cy="3637428"/>
                    </a:xfrm>
                    <a:prstGeom prst="rect">
                      <a:avLst/>
                    </a:prstGeom>
                    <a:noFill/>
                    <a:ln>
                      <a:noFill/>
                    </a:ln>
                  </pic:spPr>
                </pic:pic>
              </a:graphicData>
            </a:graphic>
          </wp:inline>
        </w:drawing>
      </w:r>
    </w:p>
    <w:p w14:paraId="1850745B" w14:textId="3D755B40" w:rsidR="003F7829" w:rsidRDefault="006D299D" w:rsidP="006D299D">
      <w:pPr>
        <w:jc w:val="center"/>
      </w:pPr>
      <w:r>
        <w:t>Figure 13</w:t>
      </w:r>
    </w:p>
    <w:p w14:paraId="032C6857" w14:textId="77777777" w:rsidR="00E404A4" w:rsidRDefault="00E404A4" w:rsidP="009B302E">
      <w:pPr>
        <w:jc w:val="both"/>
      </w:pPr>
    </w:p>
    <w:p w14:paraId="59AB75CB" w14:textId="77777777" w:rsidR="00E404A4" w:rsidRDefault="00E404A4" w:rsidP="009B302E">
      <w:pPr>
        <w:jc w:val="both"/>
      </w:pPr>
    </w:p>
    <w:p w14:paraId="4ED1B2A0" w14:textId="0576A450" w:rsidR="001375FF" w:rsidRDefault="001375FF" w:rsidP="009B302E">
      <w:pPr>
        <w:jc w:val="both"/>
      </w:pPr>
      <w:r>
        <w:t>Steps followed to design the points where the car travels and adding those points as reference (position and yaw rate) in the MATLAB model:</w:t>
      </w:r>
    </w:p>
    <w:p w14:paraId="4A16F953" w14:textId="77777777" w:rsidR="001375FF" w:rsidRDefault="001375FF" w:rsidP="009B302E">
      <w:pPr>
        <w:jc w:val="both"/>
      </w:pPr>
    </w:p>
    <w:p w14:paraId="21D2E2B0" w14:textId="361BC861" w:rsidR="00E404A4" w:rsidRDefault="001375FF" w:rsidP="001375FF">
      <w:pPr>
        <w:pStyle w:val="ListParagraph"/>
        <w:numPr>
          <w:ilvl w:val="0"/>
          <w:numId w:val="32"/>
        </w:numPr>
        <w:jc w:val="both"/>
      </w:pPr>
      <w:r>
        <w:t xml:space="preserve">In the Automotive Toolbox, you can open this app “Driving Scenario Designer”. </w:t>
      </w:r>
    </w:p>
    <w:p w14:paraId="21AB7793" w14:textId="4B3607A6" w:rsidR="001375FF" w:rsidRDefault="001375FF" w:rsidP="001375FF">
      <w:pPr>
        <w:pStyle w:val="ListParagraph"/>
        <w:numPr>
          <w:ilvl w:val="0"/>
          <w:numId w:val="32"/>
        </w:numPr>
        <w:jc w:val="both"/>
      </w:pPr>
      <w:r>
        <w:t xml:space="preserve">Click on “Add Road” and then design the road and then specify the width and </w:t>
      </w:r>
      <w:r w:rsidR="003F7829">
        <w:t>lane.</w:t>
      </w:r>
    </w:p>
    <w:p w14:paraId="5FCACD48" w14:textId="78BA4473" w:rsidR="001375FF" w:rsidRDefault="001375FF" w:rsidP="001375FF">
      <w:pPr>
        <w:pStyle w:val="ListParagraph"/>
        <w:numPr>
          <w:ilvl w:val="0"/>
          <w:numId w:val="32"/>
        </w:numPr>
        <w:jc w:val="both"/>
      </w:pPr>
      <w:r>
        <w:t>Specify the longitudinal velocity.</w:t>
      </w:r>
    </w:p>
    <w:p w14:paraId="1CE0F48E" w14:textId="0AA71A14" w:rsidR="001375FF" w:rsidRDefault="001375FF" w:rsidP="001375FF">
      <w:pPr>
        <w:pStyle w:val="ListParagraph"/>
        <w:numPr>
          <w:ilvl w:val="0"/>
          <w:numId w:val="32"/>
        </w:numPr>
        <w:jc w:val="both"/>
      </w:pPr>
      <w:r>
        <w:t xml:space="preserve">Click on “Add car” and then </w:t>
      </w:r>
      <w:r w:rsidR="003F7829">
        <w:t>click on “Add Forward Waypoints” so that the car moves forward.</w:t>
      </w:r>
    </w:p>
    <w:p w14:paraId="4DA3E74F" w14:textId="56A90744" w:rsidR="003F7829" w:rsidRDefault="003F7829" w:rsidP="003F7829">
      <w:pPr>
        <w:pStyle w:val="ListParagraph"/>
        <w:numPr>
          <w:ilvl w:val="0"/>
          <w:numId w:val="32"/>
        </w:numPr>
        <w:jc w:val="both"/>
      </w:pPr>
      <w:r>
        <w:t>Click on Run or Step Forward to analyze the movement of car after every time step.</w:t>
      </w:r>
    </w:p>
    <w:p w14:paraId="2D889FA9" w14:textId="706CC863" w:rsidR="003F7829" w:rsidRDefault="003F7829" w:rsidP="003F7829">
      <w:pPr>
        <w:pStyle w:val="ListParagraph"/>
        <w:numPr>
          <w:ilvl w:val="0"/>
          <w:numId w:val="32"/>
        </w:numPr>
        <w:jc w:val="both"/>
      </w:pPr>
      <w:r>
        <w:t>Then import the data as MATLAB function to the respective Simulink model.</w:t>
      </w:r>
    </w:p>
    <w:p w14:paraId="23703649" w14:textId="77777777" w:rsidR="003F7829" w:rsidRDefault="003F7829" w:rsidP="003F7829">
      <w:pPr>
        <w:pStyle w:val="ListParagraph"/>
        <w:jc w:val="both"/>
      </w:pPr>
    </w:p>
    <w:p w14:paraId="22DF504F" w14:textId="77777777" w:rsidR="003F7829" w:rsidRDefault="003F7829" w:rsidP="003F7829">
      <w:pPr>
        <w:pStyle w:val="ListParagraph"/>
        <w:jc w:val="both"/>
      </w:pPr>
    </w:p>
    <w:p w14:paraId="6FEC6738" w14:textId="77777777" w:rsidR="009B302E" w:rsidRDefault="009B302E" w:rsidP="009B302E">
      <w:pPr>
        <w:jc w:val="both"/>
      </w:pPr>
    </w:p>
    <w:p w14:paraId="6B779A3B" w14:textId="77777777" w:rsidR="009B302E" w:rsidRDefault="009B302E" w:rsidP="00A6207A">
      <w:pPr>
        <w:ind w:left="360"/>
        <w:jc w:val="both"/>
      </w:pPr>
    </w:p>
    <w:p w14:paraId="6664C164" w14:textId="77777777" w:rsidR="009B302E" w:rsidRDefault="009B302E" w:rsidP="00A6207A">
      <w:pPr>
        <w:ind w:left="360"/>
        <w:jc w:val="both"/>
      </w:pPr>
    </w:p>
    <w:p w14:paraId="3AA6C4FD" w14:textId="77777777" w:rsidR="007A72F6" w:rsidRDefault="007A72F6" w:rsidP="009B711B">
      <w:pPr>
        <w:jc w:val="both"/>
      </w:pPr>
    </w:p>
    <w:p w14:paraId="62425ACA" w14:textId="5C02BBCD" w:rsidR="007A72F6" w:rsidRDefault="003F7829" w:rsidP="009B711B">
      <w:pPr>
        <w:jc w:val="both"/>
      </w:pPr>
      <w:r>
        <w:lastRenderedPageBreak/>
        <w:t xml:space="preserve">You can also run the model which you designed in </w:t>
      </w:r>
      <w:proofErr w:type="gramStart"/>
      <w:r>
        <w:t>3D :</w:t>
      </w:r>
      <w:proofErr w:type="gramEnd"/>
    </w:p>
    <w:p w14:paraId="26A1EF7F" w14:textId="77777777" w:rsidR="007A72F6" w:rsidRDefault="007A72F6" w:rsidP="009B711B">
      <w:pPr>
        <w:jc w:val="both"/>
      </w:pPr>
    </w:p>
    <w:p w14:paraId="2D6D9522" w14:textId="3EF44F02" w:rsidR="007A72F6" w:rsidRDefault="003F7829" w:rsidP="006D299D">
      <w:pPr>
        <w:jc w:val="center"/>
      </w:pPr>
      <w:r>
        <w:rPr>
          <w:noProof/>
          <w:lang w:val="en-IN" w:eastAsia="en-IN"/>
        </w:rPr>
        <w:drawing>
          <wp:inline distT="0" distB="0" distL="0" distR="0" wp14:anchorId="3D87CDF4" wp14:editId="4E32F93F">
            <wp:extent cx="3687417" cy="1967594"/>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98136" cy="1973313"/>
                    </a:xfrm>
                    <a:prstGeom prst="rect">
                      <a:avLst/>
                    </a:prstGeom>
                  </pic:spPr>
                </pic:pic>
              </a:graphicData>
            </a:graphic>
          </wp:inline>
        </w:drawing>
      </w:r>
    </w:p>
    <w:p w14:paraId="023ED556" w14:textId="60439F00" w:rsidR="006D299D" w:rsidRDefault="006D299D" w:rsidP="006D299D">
      <w:pPr>
        <w:jc w:val="center"/>
      </w:pPr>
      <w:r>
        <w:t>Figure 14</w:t>
      </w:r>
    </w:p>
    <w:p w14:paraId="762888E3" w14:textId="77777777" w:rsidR="00FC57BD" w:rsidRDefault="00FC57BD" w:rsidP="009B711B">
      <w:pPr>
        <w:jc w:val="both"/>
      </w:pPr>
    </w:p>
    <w:p w14:paraId="0C185BBD" w14:textId="661E1DA6" w:rsidR="00FC57BD" w:rsidRDefault="00FC57BD" w:rsidP="009B711B">
      <w:pPr>
        <w:jc w:val="both"/>
      </w:pPr>
      <w:r>
        <w:t>If you type “mpc1” in the command window – All the settings done in Adaptive Model Controller will be shown.</w:t>
      </w:r>
    </w:p>
    <w:p w14:paraId="23D9BFAB" w14:textId="45DF0C3D" w:rsidR="00FC57BD" w:rsidRDefault="00FC57BD" w:rsidP="006D299D">
      <w:pPr>
        <w:jc w:val="center"/>
      </w:pPr>
      <w:r>
        <w:rPr>
          <w:noProof/>
          <w:lang w:val="en-IN" w:eastAsia="en-IN"/>
        </w:rPr>
        <w:drawing>
          <wp:inline distT="0" distB="0" distL="0" distR="0" wp14:anchorId="18E55222" wp14:editId="308CB141">
            <wp:extent cx="5943600" cy="32912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91205"/>
                    </a:xfrm>
                    <a:prstGeom prst="rect">
                      <a:avLst/>
                    </a:prstGeom>
                  </pic:spPr>
                </pic:pic>
              </a:graphicData>
            </a:graphic>
          </wp:inline>
        </w:drawing>
      </w:r>
    </w:p>
    <w:p w14:paraId="6FEB8488" w14:textId="017DF7A0" w:rsidR="003F7829" w:rsidRDefault="006D299D" w:rsidP="006D299D">
      <w:pPr>
        <w:jc w:val="center"/>
      </w:pPr>
      <w:r>
        <w:t>Figure 15</w:t>
      </w:r>
    </w:p>
    <w:p w14:paraId="240F2E53" w14:textId="77777777" w:rsidR="00A75F08" w:rsidRDefault="00A75F08" w:rsidP="006D299D">
      <w:pPr>
        <w:jc w:val="center"/>
      </w:pPr>
    </w:p>
    <w:p w14:paraId="7570E936" w14:textId="77777777" w:rsidR="00A75F08" w:rsidRDefault="00A75F08" w:rsidP="006D299D">
      <w:pPr>
        <w:jc w:val="center"/>
      </w:pPr>
    </w:p>
    <w:p w14:paraId="07AFAC44" w14:textId="77777777" w:rsidR="00A75F08" w:rsidRDefault="00A75F08" w:rsidP="006D299D">
      <w:pPr>
        <w:jc w:val="center"/>
      </w:pPr>
    </w:p>
    <w:p w14:paraId="797052B0" w14:textId="77777777" w:rsidR="00A75F08" w:rsidRDefault="00A75F08" w:rsidP="006D299D">
      <w:pPr>
        <w:jc w:val="center"/>
      </w:pPr>
    </w:p>
    <w:p w14:paraId="65212DA9" w14:textId="77777777" w:rsidR="00A75F08" w:rsidRDefault="00A75F08" w:rsidP="006D299D">
      <w:pPr>
        <w:jc w:val="center"/>
      </w:pPr>
    </w:p>
    <w:p w14:paraId="44E192D2" w14:textId="77777777" w:rsidR="00A75F08" w:rsidRDefault="00A75F08" w:rsidP="006D299D">
      <w:pPr>
        <w:jc w:val="center"/>
      </w:pPr>
    </w:p>
    <w:p w14:paraId="1CCA67BF" w14:textId="77777777" w:rsidR="00A75F08" w:rsidRDefault="00A75F08" w:rsidP="006D299D">
      <w:pPr>
        <w:jc w:val="center"/>
      </w:pPr>
    </w:p>
    <w:p w14:paraId="1BFABB9E" w14:textId="77777777" w:rsidR="00A75F08" w:rsidRDefault="00A75F08" w:rsidP="006D299D">
      <w:pPr>
        <w:jc w:val="center"/>
      </w:pPr>
    </w:p>
    <w:p w14:paraId="7CFC5CD5" w14:textId="77777777" w:rsidR="00A75F08" w:rsidRDefault="00A75F08" w:rsidP="006D299D">
      <w:pPr>
        <w:jc w:val="center"/>
      </w:pPr>
    </w:p>
    <w:p w14:paraId="78825FAC" w14:textId="77777777" w:rsidR="00A75F08" w:rsidRDefault="00A75F08" w:rsidP="006D299D">
      <w:pPr>
        <w:jc w:val="center"/>
      </w:pPr>
    </w:p>
    <w:p w14:paraId="3DC1F133" w14:textId="2DD9A872" w:rsidR="003F7829" w:rsidRPr="00A75F08" w:rsidRDefault="003F7829" w:rsidP="00A75F08">
      <w:pPr>
        <w:pStyle w:val="ListParagraph"/>
        <w:numPr>
          <w:ilvl w:val="1"/>
          <w:numId w:val="12"/>
        </w:numPr>
        <w:jc w:val="both"/>
        <w:rPr>
          <w:b/>
        </w:rPr>
      </w:pPr>
      <w:r w:rsidRPr="00A75F08">
        <w:rPr>
          <w:b/>
        </w:rPr>
        <w:lastRenderedPageBreak/>
        <w:t xml:space="preserve">Output of the MATLAB Model </w:t>
      </w:r>
    </w:p>
    <w:p w14:paraId="710D7F4D" w14:textId="77777777" w:rsidR="003F7829" w:rsidRDefault="003F7829" w:rsidP="003F7829">
      <w:pPr>
        <w:ind w:left="360"/>
        <w:jc w:val="both"/>
      </w:pPr>
    </w:p>
    <w:p w14:paraId="4B95C5D3" w14:textId="56CC3A50" w:rsidR="003F7829" w:rsidRDefault="003F7829" w:rsidP="003F7829">
      <w:pPr>
        <w:ind w:left="360"/>
        <w:jc w:val="both"/>
      </w:pPr>
      <w:r>
        <w:t xml:space="preserve">My objective is to get the output similar to </w:t>
      </w:r>
      <w:r w:rsidR="008A6ED4">
        <w:t xml:space="preserve">desired </w:t>
      </w:r>
      <w:r>
        <w:t>reference irrespective of whatever longitudinal velocity input is given. In other words to check that is the Adaptive MPC controller optimizes the system during dynamic condition.</w:t>
      </w:r>
    </w:p>
    <w:p w14:paraId="44AC4184" w14:textId="16E62B43" w:rsidR="003F7829" w:rsidRDefault="003F7829" w:rsidP="003F7829">
      <w:pPr>
        <w:ind w:left="360"/>
        <w:jc w:val="both"/>
      </w:pPr>
      <w:r>
        <w:t xml:space="preserve">Output </w:t>
      </w:r>
      <w:proofErr w:type="gramStart"/>
      <w:r>
        <w:t>measured :</w:t>
      </w:r>
      <w:proofErr w:type="gramEnd"/>
    </w:p>
    <w:p w14:paraId="171678FE" w14:textId="2DAA3191" w:rsidR="003F7829" w:rsidRDefault="003F7829" w:rsidP="003F7829">
      <w:pPr>
        <w:pStyle w:val="ListParagraph"/>
        <w:numPr>
          <w:ilvl w:val="0"/>
          <w:numId w:val="34"/>
        </w:numPr>
        <w:jc w:val="both"/>
      </w:pPr>
      <w:r>
        <w:t xml:space="preserve">Steering angle </w:t>
      </w:r>
    </w:p>
    <w:p w14:paraId="753C5C7E" w14:textId="5DA97215" w:rsidR="003F7829" w:rsidRDefault="003F7829" w:rsidP="003F7829">
      <w:pPr>
        <w:pStyle w:val="ListParagraph"/>
        <w:numPr>
          <w:ilvl w:val="0"/>
          <w:numId w:val="34"/>
        </w:numPr>
        <w:jc w:val="both"/>
      </w:pPr>
      <w:r>
        <w:t>Lateral position</w:t>
      </w:r>
    </w:p>
    <w:p w14:paraId="488A7070" w14:textId="7BF698C2" w:rsidR="003F7829" w:rsidRDefault="003F7829" w:rsidP="003F7829">
      <w:pPr>
        <w:pStyle w:val="ListParagraph"/>
        <w:numPr>
          <w:ilvl w:val="0"/>
          <w:numId w:val="34"/>
        </w:numPr>
        <w:jc w:val="both"/>
      </w:pPr>
      <w:r>
        <w:t>Yaw angle</w:t>
      </w:r>
    </w:p>
    <w:p w14:paraId="1C85DDA5" w14:textId="6F6CE040" w:rsidR="008A6ED4" w:rsidRDefault="008A6ED4" w:rsidP="008A6ED4">
      <w:pPr>
        <w:ind w:left="360"/>
        <w:jc w:val="both"/>
      </w:pPr>
      <w:r>
        <w:t>The input of the system is longitudinal velocity which is given a dynamic response and the following graphs are recorded.</w:t>
      </w:r>
    </w:p>
    <w:p w14:paraId="2281D4FE" w14:textId="3C45960C" w:rsidR="008A6ED4" w:rsidRDefault="008A6ED4" w:rsidP="008A6ED4">
      <w:pPr>
        <w:pStyle w:val="ListParagraph"/>
        <w:jc w:val="both"/>
      </w:pPr>
      <w:r>
        <w:rPr>
          <w:noProof/>
          <w:lang w:val="en-IN" w:eastAsia="en-IN"/>
        </w:rPr>
        <w:drawing>
          <wp:anchor distT="0" distB="0" distL="114300" distR="114300" simplePos="0" relativeHeight="251665408" behindDoc="1" locked="0" layoutInCell="1" allowOverlap="1" wp14:anchorId="18566071" wp14:editId="5D3E6F6D">
            <wp:simplePos x="0" y="0"/>
            <wp:positionH relativeFrom="column">
              <wp:posOffset>689610</wp:posOffset>
            </wp:positionH>
            <wp:positionV relativeFrom="paragraph">
              <wp:posOffset>196215</wp:posOffset>
            </wp:positionV>
            <wp:extent cx="4910455" cy="2106930"/>
            <wp:effectExtent l="0" t="0" r="4445" b="7620"/>
            <wp:wrapThrough wrapText="bothSides">
              <wp:wrapPolygon edited="0">
                <wp:start x="0" y="0"/>
                <wp:lineTo x="0" y="21483"/>
                <wp:lineTo x="21536" y="21483"/>
                <wp:lineTo x="2153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10455" cy="2106930"/>
                    </a:xfrm>
                    <a:prstGeom prst="rect">
                      <a:avLst/>
                    </a:prstGeom>
                  </pic:spPr>
                </pic:pic>
              </a:graphicData>
            </a:graphic>
            <wp14:sizeRelH relativeFrom="page">
              <wp14:pctWidth>0</wp14:pctWidth>
            </wp14:sizeRelH>
            <wp14:sizeRelV relativeFrom="page">
              <wp14:pctHeight>0</wp14:pctHeight>
            </wp14:sizeRelV>
          </wp:anchor>
        </w:drawing>
      </w:r>
    </w:p>
    <w:p w14:paraId="105F9749" w14:textId="7A1CC1D9" w:rsidR="008A6ED4" w:rsidRDefault="008A6ED4" w:rsidP="008A6ED4">
      <w:pPr>
        <w:pStyle w:val="ListParagraph"/>
        <w:jc w:val="both"/>
      </w:pPr>
    </w:p>
    <w:p w14:paraId="3E3B958D" w14:textId="1AC7832C" w:rsidR="008A6ED4" w:rsidRDefault="008A6ED4" w:rsidP="008A6ED4">
      <w:pPr>
        <w:pStyle w:val="ListParagraph"/>
        <w:jc w:val="both"/>
      </w:pPr>
    </w:p>
    <w:p w14:paraId="0EE50763" w14:textId="77777777" w:rsidR="008A6ED4" w:rsidRDefault="008A6ED4" w:rsidP="008A6ED4">
      <w:pPr>
        <w:pStyle w:val="ListParagraph"/>
        <w:jc w:val="both"/>
      </w:pPr>
    </w:p>
    <w:p w14:paraId="3E4F3A0C" w14:textId="37A6CBEF" w:rsidR="003F7829" w:rsidRDefault="003F7829" w:rsidP="003F7829">
      <w:pPr>
        <w:ind w:left="360"/>
        <w:jc w:val="both"/>
      </w:pPr>
    </w:p>
    <w:p w14:paraId="6DD44174" w14:textId="77777777" w:rsidR="008A6ED4" w:rsidRDefault="008A6ED4" w:rsidP="003F7829">
      <w:pPr>
        <w:ind w:left="360"/>
        <w:jc w:val="both"/>
      </w:pPr>
    </w:p>
    <w:p w14:paraId="02DFEB6B" w14:textId="77777777" w:rsidR="008A6ED4" w:rsidRDefault="008A6ED4" w:rsidP="003F7829">
      <w:pPr>
        <w:ind w:left="360"/>
        <w:jc w:val="both"/>
      </w:pPr>
    </w:p>
    <w:p w14:paraId="6357071D" w14:textId="77777777" w:rsidR="008A6ED4" w:rsidRDefault="008A6ED4" w:rsidP="003F7829">
      <w:pPr>
        <w:ind w:left="360"/>
        <w:jc w:val="both"/>
      </w:pPr>
    </w:p>
    <w:p w14:paraId="1CB8D9ED" w14:textId="77777777" w:rsidR="008A6ED4" w:rsidRDefault="008A6ED4" w:rsidP="003F7829">
      <w:pPr>
        <w:ind w:left="360"/>
        <w:jc w:val="both"/>
      </w:pPr>
    </w:p>
    <w:p w14:paraId="7A8D2346" w14:textId="77777777" w:rsidR="008A6ED4" w:rsidRDefault="008A6ED4" w:rsidP="003F7829">
      <w:pPr>
        <w:ind w:left="360"/>
        <w:jc w:val="both"/>
      </w:pPr>
    </w:p>
    <w:p w14:paraId="138F2DE4" w14:textId="77777777" w:rsidR="008A6ED4" w:rsidRDefault="008A6ED4" w:rsidP="003F7829">
      <w:pPr>
        <w:ind w:left="360"/>
        <w:jc w:val="both"/>
      </w:pPr>
    </w:p>
    <w:p w14:paraId="76E0483C" w14:textId="77777777" w:rsidR="008A6ED4" w:rsidRDefault="008A6ED4" w:rsidP="003F7829">
      <w:pPr>
        <w:ind w:left="360"/>
        <w:jc w:val="both"/>
      </w:pPr>
    </w:p>
    <w:p w14:paraId="7EA699AC" w14:textId="77777777" w:rsidR="008A6ED4" w:rsidRDefault="008A6ED4" w:rsidP="003F7829">
      <w:pPr>
        <w:ind w:left="360"/>
        <w:jc w:val="both"/>
      </w:pPr>
    </w:p>
    <w:p w14:paraId="15401FC8" w14:textId="61330D84" w:rsidR="008A6ED4" w:rsidRDefault="006D299D" w:rsidP="006D299D">
      <w:pPr>
        <w:ind w:left="360"/>
        <w:jc w:val="center"/>
      </w:pPr>
      <w:r>
        <w:t>Figure 16</w:t>
      </w:r>
    </w:p>
    <w:p w14:paraId="58100A68" w14:textId="77777777" w:rsidR="008A6ED4" w:rsidRDefault="008A6ED4" w:rsidP="003F7829">
      <w:pPr>
        <w:ind w:left="360"/>
        <w:jc w:val="both"/>
      </w:pPr>
    </w:p>
    <w:p w14:paraId="008251A5" w14:textId="4B210754" w:rsidR="008A6ED4" w:rsidRDefault="008A6ED4" w:rsidP="003F7829">
      <w:pPr>
        <w:ind w:left="360"/>
        <w:jc w:val="both"/>
      </w:pPr>
      <w:r>
        <w:t xml:space="preserve">Lateral </w:t>
      </w:r>
      <w:proofErr w:type="spellStart"/>
      <w:proofErr w:type="gramStart"/>
      <w:r>
        <w:t>positon</w:t>
      </w:r>
      <w:proofErr w:type="spellEnd"/>
      <w:r>
        <w:t xml:space="preserve"> :</w:t>
      </w:r>
      <w:proofErr w:type="gramEnd"/>
      <w:r>
        <w:t xml:space="preserve"> </w:t>
      </w:r>
    </w:p>
    <w:p w14:paraId="4D230086" w14:textId="77777777" w:rsidR="008A6ED4" w:rsidRDefault="008A6ED4" w:rsidP="003F7829">
      <w:pPr>
        <w:ind w:left="360"/>
        <w:jc w:val="both"/>
      </w:pPr>
    </w:p>
    <w:p w14:paraId="17219D21" w14:textId="418059A7" w:rsidR="003F7829" w:rsidRDefault="003F7829" w:rsidP="006D299D">
      <w:pPr>
        <w:ind w:left="360"/>
        <w:jc w:val="center"/>
      </w:pPr>
      <w:r>
        <w:rPr>
          <w:noProof/>
          <w:lang w:val="en-IN" w:eastAsia="en-IN"/>
        </w:rPr>
        <w:drawing>
          <wp:inline distT="0" distB="0" distL="0" distR="0" wp14:anchorId="73FC3C53" wp14:editId="13B41119">
            <wp:extent cx="5466521" cy="2733261"/>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67350" cy="2733676"/>
                    </a:xfrm>
                    <a:prstGeom prst="rect">
                      <a:avLst/>
                    </a:prstGeom>
                  </pic:spPr>
                </pic:pic>
              </a:graphicData>
            </a:graphic>
          </wp:inline>
        </w:drawing>
      </w:r>
    </w:p>
    <w:p w14:paraId="7E9A7DB5" w14:textId="0BC1B11A" w:rsidR="006D299D" w:rsidRDefault="006D299D" w:rsidP="006D299D">
      <w:pPr>
        <w:ind w:left="360"/>
        <w:jc w:val="center"/>
      </w:pPr>
      <w:r>
        <w:t>Figure 17</w:t>
      </w:r>
    </w:p>
    <w:p w14:paraId="3948462D" w14:textId="77777777" w:rsidR="003F7829" w:rsidRDefault="003F7829" w:rsidP="009B711B">
      <w:pPr>
        <w:jc w:val="both"/>
      </w:pPr>
    </w:p>
    <w:p w14:paraId="24B8EE10" w14:textId="7CCDEF58" w:rsidR="003F7829" w:rsidRDefault="008A6ED4" w:rsidP="009B711B">
      <w:pPr>
        <w:jc w:val="both"/>
      </w:pPr>
      <w:r>
        <w:rPr>
          <w:noProof/>
          <w:lang w:val="en-IN" w:eastAsia="en-IN"/>
        </w:rPr>
        <w:drawing>
          <wp:anchor distT="0" distB="0" distL="114300" distR="114300" simplePos="0" relativeHeight="251666432" behindDoc="1" locked="0" layoutInCell="1" allowOverlap="1" wp14:anchorId="2CFBA752" wp14:editId="503011CE">
            <wp:simplePos x="0" y="0"/>
            <wp:positionH relativeFrom="column">
              <wp:posOffset>153035</wp:posOffset>
            </wp:positionH>
            <wp:positionV relativeFrom="paragraph">
              <wp:posOffset>351155</wp:posOffset>
            </wp:positionV>
            <wp:extent cx="6181725" cy="2494280"/>
            <wp:effectExtent l="0" t="0" r="9525" b="1270"/>
            <wp:wrapThrough wrapText="bothSides">
              <wp:wrapPolygon edited="0">
                <wp:start x="0" y="0"/>
                <wp:lineTo x="0" y="21446"/>
                <wp:lineTo x="21567" y="21446"/>
                <wp:lineTo x="21567"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81725" cy="2494280"/>
                    </a:xfrm>
                    <a:prstGeom prst="rect">
                      <a:avLst/>
                    </a:prstGeom>
                  </pic:spPr>
                </pic:pic>
              </a:graphicData>
            </a:graphic>
            <wp14:sizeRelH relativeFrom="page">
              <wp14:pctWidth>0</wp14:pctWidth>
            </wp14:sizeRelH>
            <wp14:sizeRelV relativeFrom="page">
              <wp14:pctHeight>0</wp14:pctHeight>
            </wp14:sizeRelV>
          </wp:anchor>
        </w:drawing>
      </w:r>
      <w:r>
        <w:t xml:space="preserve">  Yaw </w:t>
      </w:r>
      <w:proofErr w:type="gramStart"/>
      <w:r>
        <w:t>rate :</w:t>
      </w:r>
      <w:proofErr w:type="gramEnd"/>
    </w:p>
    <w:p w14:paraId="5FFF0374" w14:textId="540AB8EB" w:rsidR="007A72F6" w:rsidRDefault="006D299D" w:rsidP="006D299D">
      <w:pPr>
        <w:jc w:val="center"/>
      </w:pPr>
      <w:r>
        <w:t>Figure 18</w:t>
      </w:r>
    </w:p>
    <w:p w14:paraId="55346BA1" w14:textId="77777777" w:rsidR="007A72F6" w:rsidRDefault="007A72F6" w:rsidP="009B711B">
      <w:pPr>
        <w:jc w:val="both"/>
      </w:pPr>
    </w:p>
    <w:p w14:paraId="5711EE4E" w14:textId="0AC7D535" w:rsidR="007A72F6" w:rsidRDefault="008A6ED4" w:rsidP="00FC57BD">
      <w:pPr>
        <w:ind w:left="300"/>
        <w:jc w:val="both"/>
      </w:pPr>
      <w:r>
        <w:t xml:space="preserve">So though the longitudinal velocity changes but the Adaptive Model </w:t>
      </w:r>
      <w:r w:rsidR="00FC57BD">
        <w:t xml:space="preserve">   </w:t>
      </w:r>
      <w:r>
        <w:t xml:space="preserve">Predictive Controller optimizes the system in such a way that it always </w:t>
      </w:r>
      <w:proofErr w:type="gramStart"/>
      <w:r>
        <w:t>keep</w:t>
      </w:r>
      <w:proofErr w:type="gramEnd"/>
      <w:r>
        <w:t xml:space="preserve"> the required output similar to the desired output. </w:t>
      </w:r>
    </w:p>
    <w:p w14:paraId="65F018F9" w14:textId="77777777" w:rsidR="007A72F6" w:rsidRDefault="007A72F6" w:rsidP="009B711B">
      <w:pPr>
        <w:jc w:val="both"/>
      </w:pPr>
    </w:p>
    <w:p w14:paraId="208413EC" w14:textId="0FC63A1B" w:rsidR="008A6ED4" w:rsidRPr="00A75F08" w:rsidRDefault="008A6ED4" w:rsidP="008A6ED4">
      <w:pPr>
        <w:pStyle w:val="ListParagraph"/>
        <w:numPr>
          <w:ilvl w:val="1"/>
          <w:numId w:val="12"/>
        </w:numPr>
        <w:jc w:val="both"/>
        <w:rPr>
          <w:b/>
        </w:rPr>
      </w:pPr>
      <w:r w:rsidRPr="00A75F08">
        <w:rPr>
          <w:b/>
        </w:rPr>
        <w:t xml:space="preserve">Application </w:t>
      </w:r>
    </w:p>
    <w:p w14:paraId="7206F3DC" w14:textId="77777777" w:rsidR="008A6ED4" w:rsidRDefault="008A6ED4" w:rsidP="008A6ED4">
      <w:pPr>
        <w:ind w:left="360"/>
        <w:jc w:val="both"/>
      </w:pPr>
    </w:p>
    <w:p w14:paraId="462C33A8" w14:textId="378F693D" w:rsidR="008A6ED4" w:rsidRDefault="008A6ED4" w:rsidP="008A6ED4">
      <w:pPr>
        <w:ind w:left="360"/>
        <w:jc w:val="both"/>
      </w:pPr>
      <w:r>
        <w:t xml:space="preserve">If you want to run your controller on your autonomous </w:t>
      </w:r>
      <w:proofErr w:type="gramStart"/>
      <w:r>
        <w:t>car ,</w:t>
      </w:r>
      <w:proofErr w:type="gramEnd"/>
      <w:r>
        <w:t xml:space="preserve"> you can simply generate code using Embedded coder and display it in your car through image processing.</w:t>
      </w:r>
    </w:p>
    <w:p w14:paraId="13C512D1" w14:textId="77777777" w:rsidR="008A6ED4" w:rsidRDefault="008A6ED4" w:rsidP="008A6ED4">
      <w:pPr>
        <w:ind w:left="360"/>
        <w:jc w:val="both"/>
      </w:pPr>
    </w:p>
    <w:p w14:paraId="0A6FA49C" w14:textId="5E64D12C" w:rsidR="008A6ED4" w:rsidRDefault="008B77AB" w:rsidP="006D299D">
      <w:pPr>
        <w:ind w:left="360"/>
        <w:jc w:val="center"/>
      </w:pPr>
      <w:r>
        <w:rPr>
          <w:noProof/>
          <w:lang w:val="en-IN" w:eastAsia="en-IN"/>
        </w:rPr>
        <w:drawing>
          <wp:inline distT="0" distB="0" distL="0" distR="0" wp14:anchorId="5CB95CB9" wp14:editId="31A26086">
            <wp:extent cx="5943600" cy="2514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14600"/>
                    </a:xfrm>
                    <a:prstGeom prst="rect">
                      <a:avLst/>
                    </a:prstGeom>
                  </pic:spPr>
                </pic:pic>
              </a:graphicData>
            </a:graphic>
          </wp:inline>
        </w:drawing>
      </w:r>
    </w:p>
    <w:p w14:paraId="3A6503F6" w14:textId="147EB9F8" w:rsidR="006D299D" w:rsidRDefault="006D299D" w:rsidP="006D299D">
      <w:pPr>
        <w:ind w:left="360"/>
        <w:jc w:val="center"/>
      </w:pPr>
      <w:r>
        <w:t>Figure 19</w:t>
      </w:r>
    </w:p>
    <w:p w14:paraId="1C52A211" w14:textId="77777777" w:rsidR="008B77AB" w:rsidRDefault="008B77AB" w:rsidP="008A6ED4">
      <w:pPr>
        <w:ind w:left="360"/>
        <w:jc w:val="both"/>
      </w:pPr>
    </w:p>
    <w:p w14:paraId="29202352" w14:textId="77777777" w:rsidR="008B77AB" w:rsidRDefault="008B77AB" w:rsidP="008A6ED4">
      <w:pPr>
        <w:ind w:left="360"/>
        <w:jc w:val="both"/>
      </w:pPr>
    </w:p>
    <w:p w14:paraId="50F7BCA8" w14:textId="77777777" w:rsidR="008B77AB" w:rsidRDefault="008B77AB" w:rsidP="008A6ED4">
      <w:pPr>
        <w:ind w:left="360"/>
        <w:jc w:val="both"/>
      </w:pPr>
    </w:p>
    <w:p w14:paraId="4B0D57E4" w14:textId="778ACA9A" w:rsidR="008B77AB" w:rsidRDefault="008B77AB" w:rsidP="008A6ED4">
      <w:pPr>
        <w:ind w:left="360"/>
        <w:jc w:val="both"/>
      </w:pPr>
      <w:r>
        <w:t>The image processing and lane detection algorithm developed outside of Simulink provide these inputs to the MPC controller.</w:t>
      </w:r>
    </w:p>
    <w:p w14:paraId="4D1B329A" w14:textId="77777777" w:rsidR="008B77AB" w:rsidRDefault="008B77AB" w:rsidP="008A6ED4">
      <w:pPr>
        <w:ind w:left="360"/>
        <w:jc w:val="both"/>
      </w:pPr>
    </w:p>
    <w:p w14:paraId="2771280C" w14:textId="2A3A1CD7" w:rsidR="008B77AB" w:rsidRDefault="008B77AB" w:rsidP="006D299D">
      <w:pPr>
        <w:ind w:left="360"/>
        <w:jc w:val="center"/>
      </w:pPr>
      <w:r>
        <w:rPr>
          <w:noProof/>
          <w:lang w:val="en-IN" w:eastAsia="en-IN"/>
        </w:rPr>
        <w:drawing>
          <wp:inline distT="0" distB="0" distL="0" distR="0" wp14:anchorId="127132DC" wp14:editId="37285781">
            <wp:extent cx="5943600" cy="2643809"/>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43809"/>
                    </a:xfrm>
                    <a:prstGeom prst="rect">
                      <a:avLst/>
                    </a:prstGeom>
                  </pic:spPr>
                </pic:pic>
              </a:graphicData>
            </a:graphic>
          </wp:inline>
        </w:drawing>
      </w:r>
    </w:p>
    <w:p w14:paraId="13BA1354" w14:textId="5AC3C0AF" w:rsidR="006D299D" w:rsidRDefault="006D299D" w:rsidP="006D299D">
      <w:pPr>
        <w:ind w:left="360"/>
        <w:jc w:val="center"/>
      </w:pPr>
      <w:r>
        <w:t>Figure 20</w:t>
      </w:r>
    </w:p>
    <w:p w14:paraId="13B5AFB7" w14:textId="77777777" w:rsidR="008A6ED4" w:rsidRDefault="008A6ED4" w:rsidP="008A6ED4">
      <w:pPr>
        <w:ind w:left="360"/>
        <w:jc w:val="both"/>
      </w:pPr>
    </w:p>
    <w:p w14:paraId="715A2953" w14:textId="78C4748F" w:rsidR="007A72F6" w:rsidRPr="00A75F08" w:rsidRDefault="008B77AB" w:rsidP="008B77AB">
      <w:pPr>
        <w:pStyle w:val="ListParagraph"/>
        <w:numPr>
          <w:ilvl w:val="1"/>
          <w:numId w:val="12"/>
        </w:numPr>
        <w:jc w:val="both"/>
        <w:rPr>
          <w:b/>
        </w:rPr>
      </w:pPr>
      <w:r w:rsidRPr="00A75F08">
        <w:rPr>
          <w:b/>
        </w:rPr>
        <w:t>Comparison of Adaptive MPC and Traditional MPC</w:t>
      </w:r>
    </w:p>
    <w:p w14:paraId="3E236177" w14:textId="77777777" w:rsidR="008B77AB" w:rsidRDefault="008B77AB" w:rsidP="008B77AB">
      <w:pPr>
        <w:ind w:left="360"/>
        <w:jc w:val="both"/>
      </w:pPr>
    </w:p>
    <w:p w14:paraId="4FCC0B8C" w14:textId="5BE5B02F" w:rsidR="008B77AB" w:rsidRDefault="008B77AB" w:rsidP="008B77AB">
      <w:pPr>
        <w:ind w:left="360"/>
        <w:jc w:val="both"/>
      </w:pPr>
      <w:r>
        <w:t>In Traditional MPC, the system does not work for dynamic longitudinal input.</w:t>
      </w:r>
    </w:p>
    <w:p w14:paraId="15A4DB0F" w14:textId="77777777" w:rsidR="008B77AB" w:rsidRDefault="008B77AB" w:rsidP="008B77AB">
      <w:pPr>
        <w:ind w:left="360"/>
        <w:jc w:val="both"/>
      </w:pPr>
    </w:p>
    <w:p w14:paraId="70749C13" w14:textId="0FDBF9EC" w:rsidR="008B77AB" w:rsidRDefault="008B77AB" w:rsidP="006D299D">
      <w:pPr>
        <w:ind w:left="360"/>
        <w:jc w:val="center"/>
      </w:pPr>
      <w:r>
        <w:rPr>
          <w:noProof/>
          <w:lang w:val="en-IN" w:eastAsia="en-IN"/>
        </w:rPr>
        <w:drawing>
          <wp:inline distT="0" distB="0" distL="0" distR="0" wp14:anchorId="050F7A3A" wp14:editId="317F2DBA">
            <wp:extent cx="5942247" cy="2494722"/>
            <wp:effectExtent l="0" t="0" r="190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95290"/>
                    </a:xfrm>
                    <a:prstGeom prst="rect">
                      <a:avLst/>
                    </a:prstGeom>
                  </pic:spPr>
                </pic:pic>
              </a:graphicData>
            </a:graphic>
          </wp:inline>
        </w:drawing>
      </w:r>
    </w:p>
    <w:p w14:paraId="09629CC5" w14:textId="5BAFC122" w:rsidR="008B77AB" w:rsidRDefault="006D299D" w:rsidP="006D299D">
      <w:pPr>
        <w:ind w:left="360"/>
        <w:jc w:val="center"/>
      </w:pPr>
      <w:r>
        <w:t>Figure 21</w:t>
      </w:r>
    </w:p>
    <w:p w14:paraId="2724EA37" w14:textId="77777777" w:rsidR="008B77AB" w:rsidRDefault="008B77AB" w:rsidP="008B77AB">
      <w:pPr>
        <w:ind w:left="360"/>
        <w:jc w:val="both"/>
      </w:pPr>
    </w:p>
    <w:p w14:paraId="4E39FFBE" w14:textId="037BB205" w:rsidR="008B77AB" w:rsidRDefault="008B77AB" w:rsidP="008B77AB">
      <w:pPr>
        <w:ind w:left="360"/>
        <w:jc w:val="both"/>
      </w:pPr>
      <w:r>
        <w:t xml:space="preserve">So as you can see as the velocity </w:t>
      </w:r>
      <w:proofErr w:type="gramStart"/>
      <w:r>
        <w:t>changes ,</w:t>
      </w:r>
      <w:proofErr w:type="gramEnd"/>
      <w:r>
        <w:t xml:space="preserve"> the response changes and becomes poor system.</w:t>
      </w:r>
    </w:p>
    <w:p w14:paraId="3B692C34" w14:textId="77777777" w:rsidR="008B77AB" w:rsidRDefault="008B77AB" w:rsidP="008B77AB">
      <w:pPr>
        <w:ind w:left="360"/>
        <w:jc w:val="both"/>
      </w:pPr>
    </w:p>
    <w:p w14:paraId="4CD19E2E" w14:textId="3D0575EA" w:rsidR="008B77AB" w:rsidRDefault="008B77AB" w:rsidP="008B77AB">
      <w:pPr>
        <w:ind w:left="360"/>
        <w:jc w:val="both"/>
      </w:pPr>
      <w:r>
        <w:lastRenderedPageBreak/>
        <w:t>But if you use Adaptive MPC, the system works efficiently for dynamic longitudinal input.</w:t>
      </w:r>
    </w:p>
    <w:p w14:paraId="4468C7F9" w14:textId="0644147B" w:rsidR="001109ED" w:rsidRDefault="001109ED" w:rsidP="008B77AB">
      <w:pPr>
        <w:ind w:left="360"/>
        <w:jc w:val="both"/>
      </w:pPr>
      <w:r>
        <w:t xml:space="preserve">So whatever longitudinal input we </w:t>
      </w:r>
      <w:proofErr w:type="gramStart"/>
      <w:r>
        <w:t>give ,</w:t>
      </w:r>
      <w:proofErr w:type="gramEnd"/>
      <w:r>
        <w:t xml:space="preserve"> the response is similar to the desired reference.</w:t>
      </w:r>
    </w:p>
    <w:p w14:paraId="7CD260FC" w14:textId="77777777" w:rsidR="001109ED" w:rsidRDefault="001109ED" w:rsidP="008B77AB">
      <w:pPr>
        <w:ind w:left="360"/>
        <w:jc w:val="both"/>
      </w:pPr>
    </w:p>
    <w:p w14:paraId="1589779D" w14:textId="4742D5C2" w:rsidR="008B77AB" w:rsidRDefault="008B77AB" w:rsidP="006D299D">
      <w:pPr>
        <w:ind w:left="360"/>
        <w:jc w:val="center"/>
      </w:pPr>
      <w:r>
        <w:rPr>
          <w:noProof/>
          <w:lang w:val="en-IN" w:eastAsia="en-IN"/>
        </w:rPr>
        <w:drawing>
          <wp:inline distT="0" distB="0" distL="0" distR="0" wp14:anchorId="6A0F3E41" wp14:editId="57D01F0F">
            <wp:extent cx="5943600" cy="25742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74235"/>
                    </a:xfrm>
                    <a:prstGeom prst="rect">
                      <a:avLst/>
                    </a:prstGeom>
                  </pic:spPr>
                </pic:pic>
              </a:graphicData>
            </a:graphic>
          </wp:inline>
        </w:drawing>
      </w:r>
    </w:p>
    <w:p w14:paraId="00910E4C" w14:textId="34525C70" w:rsidR="006D299D" w:rsidRDefault="006D299D" w:rsidP="006D299D">
      <w:pPr>
        <w:ind w:left="360"/>
        <w:jc w:val="center"/>
      </w:pPr>
      <w:r>
        <w:t>Figure 22</w:t>
      </w:r>
    </w:p>
    <w:p w14:paraId="49007220" w14:textId="77777777" w:rsidR="008B77AB" w:rsidRDefault="008B77AB" w:rsidP="008B77AB">
      <w:pPr>
        <w:ind w:left="360"/>
        <w:jc w:val="both"/>
      </w:pPr>
    </w:p>
    <w:p w14:paraId="6DF2055B" w14:textId="77777777" w:rsidR="008B77AB" w:rsidRDefault="008B77AB" w:rsidP="008B77AB">
      <w:pPr>
        <w:ind w:left="360"/>
        <w:jc w:val="both"/>
      </w:pPr>
    </w:p>
    <w:p w14:paraId="441A67F1" w14:textId="77777777" w:rsidR="007A72F6" w:rsidRDefault="007A72F6" w:rsidP="009B711B">
      <w:pPr>
        <w:jc w:val="both"/>
      </w:pPr>
    </w:p>
    <w:p w14:paraId="56B0F640" w14:textId="77777777" w:rsidR="006D299D" w:rsidRDefault="006D299D" w:rsidP="009B711B">
      <w:pPr>
        <w:jc w:val="both"/>
      </w:pPr>
    </w:p>
    <w:p w14:paraId="5DE3CC9D" w14:textId="77777777" w:rsidR="006D299D" w:rsidRDefault="006D299D" w:rsidP="009B711B">
      <w:pPr>
        <w:jc w:val="both"/>
      </w:pPr>
    </w:p>
    <w:p w14:paraId="072D9B4D" w14:textId="77777777" w:rsidR="006D299D" w:rsidRDefault="006D299D" w:rsidP="009B711B">
      <w:pPr>
        <w:jc w:val="both"/>
      </w:pPr>
    </w:p>
    <w:p w14:paraId="7BAB7A8A" w14:textId="77777777" w:rsidR="006D299D" w:rsidRDefault="006D299D" w:rsidP="009B711B">
      <w:pPr>
        <w:jc w:val="both"/>
      </w:pPr>
    </w:p>
    <w:p w14:paraId="7C88E85B" w14:textId="77777777" w:rsidR="006D299D" w:rsidRDefault="006D299D" w:rsidP="009B711B">
      <w:pPr>
        <w:jc w:val="both"/>
      </w:pPr>
    </w:p>
    <w:p w14:paraId="2B46DE60" w14:textId="77777777" w:rsidR="006D299D" w:rsidRDefault="006D299D" w:rsidP="009B711B">
      <w:pPr>
        <w:jc w:val="both"/>
      </w:pPr>
    </w:p>
    <w:p w14:paraId="58CDD154" w14:textId="77777777" w:rsidR="006D299D" w:rsidRDefault="006D299D" w:rsidP="009B711B">
      <w:pPr>
        <w:jc w:val="both"/>
      </w:pPr>
    </w:p>
    <w:p w14:paraId="6AE47627" w14:textId="77777777" w:rsidR="006D299D" w:rsidRDefault="006D299D" w:rsidP="009B711B">
      <w:pPr>
        <w:jc w:val="both"/>
      </w:pPr>
    </w:p>
    <w:p w14:paraId="5995B2EC" w14:textId="77777777" w:rsidR="006D299D" w:rsidRDefault="006D299D" w:rsidP="009B711B">
      <w:pPr>
        <w:jc w:val="both"/>
      </w:pPr>
    </w:p>
    <w:p w14:paraId="5EFDF235" w14:textId="77777777" w:rsidR="006D299D" w:rsidRDefault="006D299D" w:rsidP="009B711B">
      <w:pPr>
        <w:jc w:val="both"/>
      </w:pPr>
    </w:p>
    <w:p w14:paraId="4F41B95D" w14:textId="77777777" w:rsidR="006D299D" w:rsidRDefault="006D299D" w:rsidP="009B711B">
      <w:pPr>
        <w:jc w:val="both"/>
      </w:pPr>
    </w:p>
    <w:p w14:paraId="27710405" w14:textId="77777777" w:rsidR="006D299D" w:rsidRDefault="006D299D" w:rsidP="009B711B">
      <w:pPr>
        <w:jc w:val="both"/>
      </w:pPr>
    </w:p>
    <w:p w14:paraId="35B4087D" w14:textId="77777777" w:rsidR="006D299D" w:rsidRDefault="006D299D" w:rsidP="009B711B">
      <w:pPr>
        <w:jc w:val="both"/>
      </w:pPr>
    </w:p>
    <w:p w14:paraId="56B660A0" w14:textId="77777777" w:rsidR="006D299D" w:rsidRDefault="006D299D" w:rsidP="009B711B">
      <w:pPr>
        <w:jc w:val="both"/>
      </w:pPr>
    </w:p>
    <w:p w14:paraId="2DA5C353" w14:textId="77777777" w:rsidR="006D299D" w:rsidRDefault="006D299D" w:rsidP="009B711B">
      <w:pPr>
        <w:jc w:val="both"/>
      </w:pPr>
    </w:p>
    <w:p w14:paraId="4B4321E4" w14:textId="77777777" w:rsidR="006D299D" w:rsidRDefault="006D299D" w:rsidP="009B711B">
      <w:pPr>
        <w:jc w:val="both"/>
      </w:pPr>
    </w:p>
    <w:p w14:paraId="69780064" w14:textId="77777777" w:rsidR="006D299D" w:rsidRDefault="006D299D" w:rsidP="009B711B">
      <w:pPr>
        <w:jc w:val="both"/>
      </w:pPr>
    </w:p>
    <w:p w14:paraId="3BB3F0FE" w14:textId="77777777" w:rsidR="006D299D" w:rsidRDefault="006D299D" w:rsidP="009B711B">
      <w:pPr>
        <w:jc w:val="both"/>
      </w:pPr>
    </w:p>
    <w:p w14:paraId="01311300" w14:textId="77777777" w:rsidR="006D299D" w:rsidRDefault="006D299D" w:rsidP="009B711B">
      <w:pPr>
        <w:jc w:val="both"/>
      </w:pPr>
    </w:p>
    <w:p w14:paraId="52B2887E" w14:textId="77777777" w:rsidR="006D299D" w:rsidRDefault="006D299D" w:rsidP="009B711B">
      <w:pPr>
        <w:jc w:val="both"/>
      </w:pPr>
    </w:p>
    <w:p w14:paraId="262B2B09" w14:textId="77777777" w:rsidR="006D299D" w:rsidRDefault="006D299D" w:rsidP="009B711B">
      <w:pPr>
        <w:jc w:val="both"/>
      </w:pPr>
    </w:p>
    <w:p w14:paraId="611EAE5E" w14:textId="77777777" w:rsidR="006D299D" w:rsidRDefault="006D299D" w:rsidP="009B711B">
      <w:pPr>
        <w:jc w:val="both"/>
      </w:pPr>
    </w:p>
    <w:p w14:paraId="71142B88" w14:textId="77777777" w:rsidR="006D299D" w:rsidRDefault="006D299D" w:rsidP="009B711B">
      <w:pPr>
        <w:jc w:val="both"/>
      </w:pPr>
    </w:p>
    <w:p w14:paraId="79DF6755" w14:textId="76C720DE" w:rsidR="00C5262E" w:rsidRPr="00C5262E" w:rsidRDefault="00C5262E" w:rsidP="00C5262E">
      <w:pPr>
        <w:pStyle w:val="ListParagraph"/>
        <w:numPr>
          <w:ilvl w:val="0"/>
          <w:numId w:val="12"/>
        </w:numPr>
        <w:jc w:val="both"/>
        <w:rPr>
          <w:b/>
          <w:sz w:val="40"/>
          <w:szCs w:val="40"/>
        </w:rPr>
      </w:pPr>
      <w:r w:rsidRPr="00C5262E">
        <w:rPr>
          <w:b/>
          <w:sz w:val="40"/>
          <w:szCs w:val="40"/>
        </w:rPr>
        <w:t xml:space="preserve">Skill need to be demonstrate : </w:t>
      </w:r>
    </w:p>
    <w:p w14:paraId="44126C0F" w14:textId="77777777" w:rsidR="007A72F6" w:rsidRDefault="007A72F6" w:rsidP="009B711B">
      <w:pPr>
        <w:jc w:val="both"/>
      </w:pPr>
    </w:p>
    <w:p w14:paraId="6CE970E4" w14:textId="24A7B416" w:rsidR="00C5262E" w:rsidRPr="00A75F08" w:rsidRDefault="00C5262E" w:rsidP="00C5262E">
      <w:pPr>
        <w:pStyle w:val="ListParagraph"/>
        <w:numPr>
          <w:ilvl w:val="1"/>
          <w:numId w:val="32"/>
        </w:numPr>
        <w:jc w:val="both"/>
        <w:rPr>
          <w:b/>
        </w:rPr>
      </w:pPr>
      <w:r w:rsidRPr="00A75F08">
        <w:rPr>
          <w:b/>
        </w:rPr>
        <w:t>Callback Function :</w:t>
      </w:r>
    </w:p>
    <w:p w14:paraId="3A5D342F" w14:textId="02E9F1F9" w:rsidR="00C5262E" w:rsidRDefault="006E5604" w:rsidP="00C5262E">
      <w:pPr>
        <w:ind w:left="360"/>
        <w:jc w:val="both"/>
      </w:pPr>
      <w:proofErr w:type="gramStart"/>
      <w:r>
        <w:t>In Preload function – Added the script of Lookup Table.</w:t>
      </w:r>
      <w:proofErr w:type="gramEnd"/>
    </w:p>
    <w:p w14:paraId="4C83C5C8" w14:textId="78D12EFB" w:rsidR="006E5604" w:rsidRDefault="006E5604" w:rsidP="006D299D">
      <w:pPr>
        <w:ind w:left="360"/>
        <w:jc w:val="center"/>
      </w:pPr>
      <w:r>
        <w:rPr>
          <w:noProof/>
          <w:lang w:val="en-IN" w:eastAsia="en-IN"/>
        </w:rPr>
        <w:drawing>
          <wp:inline distT="0" distB="0" distL="0" distR="0" wp14:anchorId="0C044F91" wp14:editId="6CD3929F">
            <wp:extent cx="3495675" cy="17592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95675" cy="1759226"/>
                    </a:xfrm>
                    <a:prstGeom prst="rect">
                      <a:avLst/>
                    </a:prstGeom>
                  </pic:spPr>
                </pic:pic>
              </a:graphicData>
            </a:graphic>
          </wp:inline>
        </w:drawing>
      </w:r>
    </w:p>
    <w:p w14:paraId="24A0042F" w14:textId="2CB32B49" w:rsidR="006E5604" w:rsidRDefault="006D299D" w:rsidP="006D299D">
      <w:pPr>
        <w:ind w:left="360"/>
        <w:jc w:val="center"/>
      </w:pPr>
      <w:r>
        <w:t>Figure 23</w:t>
      </w:r>
    </w:p>
    <w:p w14:paraId="29CD3A32" w14:textId="77777777" w:rsidR="006E5604" w:rsidRDefault="006E5604" w:rsidP="00C5262E">
      <w:pPr>
        <w:ind w:left="360"/>
        <w:jc w:val="both"/>
      </w:pPr>
    </w:p>
    <w:p w14:paraId="413E4FB4" w14:textId="48183BB3" w:rsidR="006E5604" w:rsidRDefault="006E5604" w:rsidP="00FC57BD">
      <w:pPr>
        <w:ind w:left="360"/>
        <w:jc w:val="both"/>
      </w:pPr>
      <w:proofErr w:type="gramStart"/>
      <w:r>
        <w:t>In Postload function – Added all the variables of the model workspace.</w:t>
      </w:r>
      <w:proofErr w:type="gramEnd"/>
    </w:p>
    <w:p w14:paraId="00CD657E" w14:textId="77777777" w:rsidR="00FC57BD" w:rsidRDefault="00FC57BD" w:rsidP="00C5262E">
      <w:pPr>
        <w:ind w:left="360"/>
        <w:jc w:val="both"/>
      </w:pPr>
    </w:p>
    <w:p w14:paraId="04191F3B" w14:textId="119F4350" w:rsidR="006E5604" w:rsidRDefault="006E5604" w:rsidP="006D299D">
      <w:pPr>
        <w:ind w:left="360"/>
        <w:jc w:val="center"/>
      </w:pPr>
      <w:r>
        <w:rPr>
          <w:noProof/>
          <w:lang w:val="en-IN" w:eastAsia="en-IN"/>
        </w:rPr>
        <w:drawing>
          <wp:inline distT="0" distB="0" distL="0" distR="0" wp14:anchorId="25E6176D" wp14:editId="1A9FDB7E">
            <wp:extent cx="5486400" cy="161013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610139"/>
                    </a:xfrm>
                    <a:prstGeom prst="rect">
                      <a:avLst/>
                    </a:prstGeom>
                  </pic:spPr>
                </pic:pic>
              </a:graphicData>
            </a:graphic>
          </wp:inline>
        </w:drawing>
      </w:r>
    </w:p>
    <w:p w14:paraId="709053A0" w14:textId="473B84E2" w:rsidR="006D299D" w:rsidRDefault="006D299D" w:rsidP="006D299D">
      <w:pPr>
        <w:ind w:left="360"/>
        <w:jc w:val="center"/>
      </w:pPr>
      <w:r>
        <w:t>Figure 24</w:t>
      </w:r>
    </w:p>
    <w:p w14:paraId="0F470B0D" w14:textId="77777777" w:rsidR="006E5604" w:rsidRDefault="006E5604" w:rsidP="00C5262E">
      <w:pPr>
        <w:ind w:left="360"/>
        <w:jc w:val="both"/>
      </w:pPr>
    </w:p>
    <w:p w14:paraId="337F9C48" w14:textId="7A1D957F" w:rsidR="006E5604" w:rsidRDefault="006E5604" w:rsidP="00C5262E">
      <w:pPr>
        <w:ind w:left="360"/>
        <w:jc w:val="both"/>
      </w:pPr>
    </w:p>
    <w:p w14:paraId="3661184C" w14:textId="77777777" w:rsidR="006E5604" w:rsidRDefault="006E5604" w:rsidP="00C5262E">
      <w:pPr>
        <w:ind w:left="360"/>
        <w:jc w:val="both"/>
      </w:pPr>
      <w:r>
        <w:t>In Close function – Give the command “</w:t>
      </w:r>
      <w:proofErr w:type="spellStart"/>
      <w:r>
        <w:t>clearvars</w:t>
      </w:r>
      <w:proofErr w:type="spellEnd"/>
      <w:r>
        <w:t>” so that when the system closes the base workspace gets cleared.</w:t>
      </w:r>
    </w:p>
    <w:p w14:paraId="62BB4234" w14:textId="77777777" w:rsidR="00FC57BD" w:rsidRDefault="00FC57BD" w:rsidP="00C5262E">
      <w:pPr>
        <w:ind w:left="360"/>
        <w:jc w:val="both"/>
      </w:pPr>
    </w:p>
    <w:p w14:paraId="5BFD1F39" w14:textId="5165AEB6" w:rsidR="006E5604" w:rsidRDefault="006E5604" w:rsidP="006D299D">
      <w:pPr>
        <w:ind w:left="360"/>
        <w:jc w:val="center"/>
      </w:pPr>
      <w:r>
        <w:rPr>
          <w:noProof/>
          <w:lang w:val="en-IN" w:eastAsia="en-IN"/>
        </w:rPr>
        <w:drawing>
          <wp:inline distT="0" distB="0" distL="0" distR="0" wp14:anchorId="2116BFEA" wp14:editId="2C74A489">
            <wp:extent cx="3190460" cy="1152939"/>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0400" cy="1156531"/>
                    </a:xfrm>
                    <a:prstGeom prst="rect">
                      <a:avLst/>
                    </a:prstGeom>
                  </pic:spPr>
                </pic:pic>
              </a:graphicData>
            </a:graphic>
          </wp:inline>
        </w:drawing>
      </w:r>
    </w:p>
    <w:p w14:paraId="44EC6970" w14:textId="434C97D8" w:rsidR="006D299D" w:rsidRDefault="006D299D" w:rsidP="006D299D">
      <w:pPr>
        <w:ind w:left="360"/>
        <w:jc w:val="center"/>
      </w:pPr>
      <w:r>
        <w:t>Figure 25</w:t>
      </w:r>
    </w:p>
    <w:p w14:paraId="52CFCA29" w14:textId="77777777" w:rsidR="006E5604" w:rsidRDefault="006E5604" w:rsidP="00C5262E">
      <w:pPr>
        <w:ind w:left="360"/>
        <w:jc w:val="both"/>
      </w:pPr>
    </w:p>
    <w:p w14:paraId="4F6D47D7" w14:textId="77777777" w:rsidR="00C5262E" w:rsidRDefault="00C5262E" w:rsidP="00C5262E">
      <w:pPr>
        <w:ind w:left="360"/>
        <w:jc w:val="both"/>
      </w:pPr>
    </w:p>
    <w:p w14:paraId="471553F6" w14:textId="52CE2FEB" w:rsidR="007A72F6" w:rsidRPr="00A75F08" w:rsidRDefault="006E5604" w:rsidP="006E5604">
      <w:pPr>
        <w:pStyle w:val="ListParagraph"/>
        <w:numPr>
          <w:ilvl w:val="1"/>
          <w:numId w:val="32"/>
        </w:numPr>
        <w:jc w:val="both"/>
        <w:rPr>
          <w:b/>
        </w:rPr>
      </w:pPr>
      <w:r w:rsidRPr="00A75F08">
        <w:rPr>
          <w:b/>
        </w:rPr>
        <w:lastRenderedPageBreak/>
        <w:t xml:space="preserve">Data Inspector </w:t>
      </w:r>
    </w:p>
    <w:p w14:paraId="1914ECD4" w14:textId="77777777" w:rsidR="006E5604" w:rsidRDefault="006E5604" w:rsidP="006E5604">
      <w:pPr>
        <w:ind w:left="360"/>
        <w:jc w:val="both"/>
      </w:pPr>
    </w:p>
    <w:p w14:paraId="52DAE9E0" w14:textId="5786D2DD" w:rsidR="006E5604" w:rsidRDefault="006E5604" w:rsidP="006E5604">
      <w:pPr>
        <w:ind w:left="360"/>
        <w:jc w:val="both"/>
      </w:pPr>
      <w:r>
        <w:t>The output response signal, which is Lateral position and yaw rate has been logged.</w:t>
      </w:r>
    </w:p>
    <w:p w14:paraId="49708286" w14:textId="5F6AB5A5" w:rsidR="006E5604" w:rsidRDefault="006E5604" w:rsidP="006D299D">
      <w:pPr>
        <w:ind w:left="360"/>
        <w:jc w:val="center"/>
      </w:pPr>
      <w:r>
        <w:rPr>
          <w:noProof/>
          <w:lang w:val="en-IN" w:eastAsia="en-IN"/>
        </w:rPr>
        <w:drawing>
          <wp:inline distT="0" distB="0" distL="0" distR="0" wp14:anchorId="1BC76E09" wp14:editId="1DDD08D6">
            <wp:extent cx="3578087" cy="4651513"/>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1400" cy="4655820"/>
                    </a:xfrm>
                    <a:prstGeom prst="rect">
                      <a:avLst/>
                    </a:prstGeom>
                  </pic:spPr>
                </pic:pic>
              </a:graphicData>
            </a:graphic>
          </wp:inline>
        </w:drawing>
      </w:r>
    </w:p>
    <w:p w14:paraId="1842E9F9" w14:textId="27E3EB34" w:rsidR="007A72F6" w:rsidRDefault="006D299D" w:rsidP="006D299D">
      <w:pPr>
        <w:ind w:left="360"/>
        <w:jc w:val="center"/>
      </w:pPr>
      <w:r>
        <w:t>Figure 26</w:t>
      </w:r>
    </w:p>
    <w:p w14:paraId="2DB204F1" w14:textId="77777777" w:rsidR="006E5604" w:rsidRDefault="006E5604" w:rsidP="009B711B">
      <w:pPr>
        <w:jc w:val="both"/>
      </w:pPr>
    </w:p>
    <w:p w14:paraId="21745FEE" w14:textId="7DB9BAB8" w:rsidR="006E5604" w:rsidRDefault="006D299D" w:rsidP="009B711B">
      <w:pPr>
        <w:jc w:val="both"/>
      </w:pPr>
      <w:r>
        <w:rPr>
          <w:noProof/>
          <w:lang w:val="en-IN" w:eastAsia="en-IN"/>
        </w:rPr>
        <w:drawing>
          <wp:anchor distT="0" distB="0" distL="114300" distR="114300" simplePos="0" relativeHeight="251668480" behindDoc="1" locked="0" layoutInCell="1" allowOverlap="1" wp14:anchorId="40E13861" wp14:editId="593D2F29">
            <wp:simplePos x="0" y="0"/>
            <wp:positionH relativeFrom="column">
              <wp:posOffset>539115</wp:posOffset>
            </wp:positionH>
            <wp:positionV relativeFrom="paragraph">
              <wp:posOffset>398780</wp:posOffset>
            </wp:positionV>
            <wp:extent cx="4910455" cy="1699260"/>
            <wp:effectExtent l="0" t="0" r="4445" b="0"/>
            <wp:wrapThrough wrapText="bothSides">
              <wp:wrapPolygon edited="0">
                <wp:start x="0" y="0"/>
                <wp:lineTo x="0" y="21309"/>
                <wp:lineTo x="21536" y="21309"/>
                <wp:lineTo x="21536"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10455" cy="1699260"/>
                    </a:xfrm>
                    <a:prstGeom prst="rect">
                      <a:avLst/>
                    </a:prstGeom>
                  </pic:spPr>
                </pic:pic>
              </a:graphicData>
            </a:graphic>
            <wp14:sizeRelH relativeFrom="page">
              <wp14:pctWidth>0</wp14:pctWidth>
            </wp14:sizeRelH>
            <wp14:sizeRelV relativeFrom="page">
              <wp14:pctHeight>0</wp14:pctHeight>
            </wp14:sizeRelV>
          </wp:anchor>
        </w:drawing>
      </w:r>
      <w:r w:rsidR="006E5604">
        <w:t>The steering angle signal which comes out of Adaptive Model Predictive controller has been logged.</w:t>
      </w:r>
      <w:r w:rsidR="00FC57BD" w:rsidRPr="00FC57BD">
        <w:rPr>
          <w:noProof/>
          <w:lang w:val="en-IN" w:eastAsia="en-IN"/>
        </w:rPr>
        <w:t xml:space="preserve"> </w:t>
      </w:r>
    </w:p>
    <w:p w14:paraId="4E39A1F1" w14:textId="1E31F611" w:rsidR="006E5604" w:rsidRDefault="006E5604" w:rsidP="009B711B">
      <w:pPr>
        <w:jc w:val="both"/>
      </w:pPr>
    </w:p>
    <w:p w14:paraId="5A16B49F" w14:textId="77777777" w:rsidR="007A72F6" w:rsidRDefault="007A72F6" w:rsidP="009B711B">
      <w:pPr>
        <w:jc w:val="both"/>
      </w:pPr>
    </w:p>
    <w:p w14:paraId="341C1653" w14:textId="77777777" w:rsidR="007A72F6" w:rsidRDefault="007A72F6" w:rsidP="009B711B">
      <w:pPr>
        <w:jc w:val="both"/>
      </w:pPr>
    </w:p>
    <w:p w14:paraId="34912A78" w14:textId="77777777" w:rsidR="007A72F6" w:rsidRDefault="007A72F6" w:rsidP="009B711B">
      <w:pPr>
        <w:jc w:val="both"/>
      </w:pPr>
    </w:p>
    <w:p w14:paraId="40171FE6" w14:textId="77777777" w:rsidR="007A72F6" w:rsidRDefault="007A72F6" w:rsidP="009B711B">
      <w:pPr>
        <w:jc w:val="both"/>
      </w:pPr>
    </w:p>
    <w:p w14:paraId="522FA062" w14:textId="77777777" w:rsidR="007A72F6" w:rsidRDefault="007A72F6" w:rsidP="009B711B">
      <w:pPr>
        <w:jc w:val="both"/>
      </w:pPr>
    </w:p>
    <w:p w14:paraId="0828A3AD" w14:textId="77777777" w:rsidR="007A72F6" w:rsidRDefault="007A72F6" w:rsidP="009B711B">
      <w:pPr>
        <w:jc w:val="both"/>
      </w:pPr>
    </w:p>
    <w:p w14:paraId="1A1BCFAF" w14:textId="77777777" w:rsidR="007A72F6" w:rsidRDefault="007A72F6" w:rsidP="009B711B">
      <w:pPr>
        <w:jc w:val="both"/>
      </w:pPr>
    </w:p>
    <w:p w14:paraId="37FB2A04" w14:textId="77777777" w:rsidR="007A72F6" w:rsidRDefault="007A72F6" w:rsidP="009B711B">
      <w:pPr>
        <w:jc w:val="both"/>
      </w:pPr>
    </w:p>
    <w:p w14:paraId="3987B332" w14:textId="351F2B50" w:rsidR="007A72F6" w:rsidRDefault="006D299D" w:rsidP="006D299D">
      <w:pPr>
        <w:jc w:val="center"/>
      </w:pPr>
      <w:r>
        <w:t>Figure 27</w:t>
      </w:r>
    </w:p>
    <w:p w14:paraId="25F2538A" w14:textId="77777777" w:rsidR="007A72F6" w:rsidRDefault="007A72F6" w:rsidP="009B711B">
      <w:pPr>
        <w:jc w:val="both"/>
      </w:pPr>
    </w:p>
    <w:p w14:paraId="4F58EF99" w14:textId="77777777" w:rsidR="007A72F6" w:rsidRDefault="007A72F6" w:rsidP="009B711B">
      <w:pPr>
        <w:jc w:val="both"/>
      </w:pPr>
    </w:p>
    <w:p w14:paraId="6A58C978" w14:textId="5EBAE22E" w:rsidR="00FC57BD" w:rsidRPr="00A75F08" w:rsidRDefault="00FC57BD" w:rsidP="00FC57BD">
      <w:pPr>
        <w:pStyle w:val="ListParagraph"/>
        <w:numPr>
          <w:ilvl w:val="1"/>
          <w:numId w:val="32"/>
        </w:numPr>
        <w:jc w:val="both"/>
        <w:rPr>
          <w:b/>
        </w:rPr>
      </w:pPr>
      <w:r w:rsidRPr="00A75F08">
        <w:rPr>
          <w:b/>
        </w:rPr>
        <w:lastRenderedPageBreak/>
        <w:t xml:space="preserve">Solver Selection Strategy </w:t>
      </w:r>
    </w:p>
    <w:p w14:paraId="3BF21074" w14:textId="77777777" w:rsidR="00D6170A" w:rsidRDefault="00D6170A" w:rsidP="00D6170A">
      <w:pPr>
        <w:ind w:left="360"/>
        <w:jc w:val="both"/>
      </w:pPr>
    </w:p>
    <w:p w14:paraId="78C6E8CD" w14:textId="71147EF0" w:rsidR="00D6170A" w:rsidRPr="00D6170A" w:rsidRDefault="00D6170A" w:rsidP="00D6170A">
      <w:pPr>
        <w:ind w:left="360"/>
        <w:jc w:val="both"/>
      </w:pPr>
      <w:r w:rsidRPr="00D6170A">
        <w:rPr>
          <w:rStyle w:val="Strong"/>
          <w:rFonts w:cs="Arial"/>
          <w:color w:val="1A1A1A"/>
          <w:sz w:val="19"/>
          <w:szCs w:val="19"/>
          <w:bdr w:val="none" w:sz="0" w:space="0" w:color="auto" w:frame="1"/>
          <w:shd w:val="clear" w:color="auto" w:fill="FFFFFF"/>
        </w:rPr>
        <w:t>Names and their Meaning</w:t>
      </w:r>
    </w:p>
    <w:p w14:paraId="022EF6B3" w14:textId="77777777" w:rsidR="00FC57BD" w:rsidRDefault="00FC57BD" w:rsidP="00FC57BD">
      <w:pPr>
        <w:ind w:left="360"/>
        <w:jc w:val="both"/>
      </w:pPr>
    </w:p>
    <w:p w14:paraId="73B4B249" w14:textId="647020CB" w:rsidR="00FC57BD" w:rsidRDefault="00D6170A" w:rsidP="006D299D">
      <w:pPr>
        <w:ind w:left="360"/>
        <w:jc w:val="center"/>
      </w:pPr>
      <w:r>
        <w:rPr>
          <w:noProof/>
          <w:lang w:val="en-IN" w:eastAsia="en-IN"/>
        </w:rPr>
        <w:drawing>
          <wp:inline distT="0" distB="0" distL="0" distR="0" wp14:anchorId="3CA6F77E" wp14:editId="6C717E41">
            <wp:extent cx="5743575" cy="9048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43575" cy="904875"/>
                    </a:xfrm>
                    <a:prstGeom prst="rect">
                      <a:avLst/>
                    </a:prstGeom>
                  </pic:spPr>
                </pic:pic>
              </a:graphicData>
            </a:graphic>
          </wp:inline>
        </w:drawing>
      </w:r>
    </w:p>
    <w:p w14:paraId="59056984" w14:textId="77777777" w:rsidR="00D6170A" w:rsidRDefault="00D6170A" w:rsidP="00FC57BD">
      <w:pPr>
        <w:ind w:left="360"/>
        <w:jc w:val="both"/>
      </w:pPr>
    </w:p>
    <w:p w14:paraId="3FADC7FE" w14:textId="4D04EFD4" w:rsidR="00D6170A" w:rsidRPr="00D6170A" w:rsidRDefault="00D6170A" w:rsidP="00FC57BD">
      <w:pPr>
        <w:ind w:left="360"/>
        <w:jc w:val="both"/>
        <w:rPr>
          <w:rFonts w:cs="Arial"/>
          <w:color w:val="1A1A1A"/>
          <w:szCs w:val="24"/>
          <w:shd w:val="clear" w:color="auto" w:fill="FFFFFF"/>
        </w:rPr>
      </w:pPr>
      <w:r w:rsidRPr="00D6170A">
        <w:rPr>
          <w:rFonts w:cs="Arial"/>
          <w:color w:val="1A1A1A"/>
          <w:szCs w:val="24"/>
          <w:shd w:val="clear" w:color="auto" w:fill="FFFFFF"/>
        </w:rPr>
        <w:t xml:space="preserve">The most important info is carried by the solver names themselves. A single digit number represents a fixed-step </w:t>
      </w:r>
      <w:proofErr w:type="gramStart"/>
      <w:r w:rsidRPr="00D6170A">
        <w:rPr>
          <w:rFonts w:cs="Arial"/>
          <w:color w:val="1A1A1A"/>
          <w:szCs w:val="24"/>
          <w:shd w:val="clear" w:color="auto" w:fill="FFFFFF"/>
        </w:rPr>
        <w:t>solver,</w:t>
      </w:r>
      <w:proofErr w:type="gramEnd"/>
      <w:r w:rsidRPr="00D6170A">
        <w:rPr>
          <w:rFonts w:cs="Arial"/>
          <w:color w:val="1A1A1A"/>
          <w:szCs w:val="24"/>
          <w:shd w:val="clear" w:color="auto" w:fill="FFFFFF"/>
        </w:rPr>
        <w:t xml:space="preserve"> the number itself gives info about the order. Information on the integration scheme can also be obtained from the name. Solvers using an implicit scheme always come with an amended </w:t>
      </w:r>
      <w:proofErr w:type="gramStart"/>
      <w:r w:rsidRPr="00D6170A">
        <w:rPr>
          <w:rFonts w:cs="Arial"/>
          <w:color w:val="1A1A1A"/>
          <w:szCs w:val="24"/>
          <w:shd w:val="clear" w:color="auto" w:fill="FFFFFF"/>
        </w:rPr>
        <w:t>letter,</w:t>
      </w:r>
      <w:proofErr w:type="gramEnd"/>
      <w:r w:rsidRPr="00D6170A">
        <w:rPr>
          <w:rFonts w:cs="Arial"/>
          <w:color w:val="1A1A1A"/>
          <w:szCs w:val="24"/>
          <w:shd w:val="clear" w:color="auto" w:fill="FFFFFF"/>
        </w:rPr>
        <w:t xml:space="preserve"> explicit solvers only have the number. The amendment letters are abbreviations: “t” trapezoidal, “</w:t>
      </w:r>
      <w:proofErr w:type="spellStart"/>
      <w:r w:rsidRPr="00D6170A">
        <w:rPr>
          <w:rFonts w:cs="Arial"/>
          <w:color w:val="1A1A1A"/>
          <w:szCs w:val="24"/>
          <w:shd w:val="clear" w:color="auto" w:fill="FFFFFF"/>
        </w:rPr>
        <w:t>tb</w:t>
      </w:r>
      <w:proofErr w:type="spellEnd"/>
      <w:r w:rsidRPr="00D6170A">
        <w:rPr>
          <w:rFonts w:cs="Arial"/>
          <w:color w:val="1A1A1A"/>
          <w:szCs w:val="24"/>
          <w:shd w:val="clear" w:color="auto" w:fill="FFFFFF"/>
        </w:rPr>
        <w:t>” trapezoidal-backward, “s” stiff and “x” extrapolation. If there is no amendment, that’s an explicit solver.</w:t>
      </w:r>
    </w:p>
    <w:p w14:paraId="6A7FB8BB" w14:textId="77777777" w:rsidR="00D6170A" w:rsidRDefault="00D6170A" w:rsidP="00FC57BD">
      <w:pPr>
        <w:ind w:left="360"/>
        <w:jc w:val="both"/>
        <w:rPr>
          <w:rFonts w:cs="Arial"/>
          <w:color w:val="1A1A1A"/>
          <w:sz w:val="19"/>
          <w:szCs w:val="19"/>
          <w:shd w:val="clear" w:color="auto" w:fill="FFFFFF"/>
        </w:rPr>
      </w:pPr>
    </w:p>
    <w:p w14:paraId="40DEBC7E" w14:textId="3F420598" w:rsidR="00D6170A" w:rsidRPr="00D6170A" w:rsidRDefault="00D6170A" w:rsidP="00FC57BD">
      <w:pPr>
        <w:ind w:left="360"/>
        <w:jc w:val="both"/>
        <w:rPr>
          <w:rStyle w:val="Strong"/>
          <w:rFonts w:cs="Arial"/>
          <w:color w:val="1A1A1A"/>
          <w:sz w:val="19"/>
          <w:szCs w:val="19"/>
          <w:bdr w:val="none" w:sz="0" w:space="0" w:color="auto" w:frame="1"/>
          <w:shd w:val="clear" w:color="auto" w:fill="FFFFFF"/>
        </w:rPr>
      </w:pPr>
      <w:r w:rsidRPr="00D6170A">
        <w:rPr>
          <w:rStyle w:val="Strong"/>
          <w:rFonts w:cs="Arial"/>
          <w:color w:val="1A1A1A"/>
          <w:sz w:val="19"/>
          <w:szCs w:val="19"/>
          <w:bdr w:val="none" w:sz="0" w:space="0" w:color="auto" w:frame="1"/>
          <w:shd w:val="clear" w:color="auto" w:fill="FFFFFF"/>
        </w:rPr>
        <w:t>Classification</w:t>
      </w:r>
    </w:p>
    <w:p w14:paraId="62DD68EA" w14:textId="77777777" w:rsidR="00D6170A" w:rsidRPr="00D6170A" w:rsidRDefault="00D6170A" w:rsidP="00FC57BD">
      <w:pPr>
        <w:ind w:left="360"/>
        <w:jc w:val="both"/>
        <w:rPr>
          <w:rStyle w:val="Strong"/>
          <w:rFonts w:ascii="Arial" w:hAnsi="Arial" w:cs="Arial"/>
          <w:color w:val="1A1A1A"/>
          <w:szCs w:val="24"/>
          <w:bdr w:val="none" w:sz="0" w:space="0" w:color="auto" w:frame="1"/>
          <w:shd w:val="clear" w:color="auto" w:fill="FFFFFF"/>
        </w:rPr>
      </w:pPr>
    </w:p>
    <w:p w14:paraId="630ECAE6" w14:textId="4F7DA486" w:rsidR="00D6170A" w:rsidRPr="00D6170A" w:rsidRDefault="00D6170A" w:rsidP="00D6170A">
      <w:pPr>
        <w:ind w:left="360"/>
        <w:rPr>
          <w:rStyle w:val="Emphasis"/>
          <w:rFonts w:cs="Arial"/>
          <w:color w:val="1A1A1A"/>
          <w:szCs w:val="24"/>
          <w:bdr w:val="none" w:sz="0" w:space="0" w:color="auto" w:frame="1"/>
          <w:shd w:val="clear" w:color="auto" w:fill="FFFFFF"/>
        </w:rPr>
      </w:pPr>
      <w:proofErr w:type="spellStart"/>
      <w:r w:rsidRPr="00D6170A">
        <w:rPr>
          <w:szCs w:val="24"/>
          <w:shd w:val="clear" w:color="auto" w:fill="FFFFFF"/>
        </w:rPr>
        <w:t>MathWorks</w:t>
      </w:r>
      <w:proofErr w:type="spellEnd"/>
      <w:r w:rsidRPr="00D6170A">
        <w:rPr>
          <w:szCs w:val="24"/>
          <w:shd w:val="clear" w:color="auto" w:fill="FFFFFF"/>
        </w:rPr>
        <w:t xml:space="preserve"> solvers can be classified into 4 categories</w:t>
      </w:r>
      <w:proofErr w:type="gramStart"/>
      <w:r w:rsidRPr="00D6170A">
        <w:rPr>
          <w:szCs w:val="24"/>
          <w:shd w:val="clear" w:color="auto" w:fill="FFFFFF"/>
        </w:rPr>
        <w:t>:</w:t>
      </w:r>
      <w:proofErr w:type="gramEnd"/>
      <w:r w:rsidRPr="00D6170A">
        <w:rPr>
          <w:szCs w:val="24"/>
        </w:rPr>
        <w:br/>
      </w:r>
      <w:r w:rsidRPr="00D6170A">
        <w:rPr>
          <w:rStyle w:val="Emphasis"/>
          <w:rFonts w:cs="Arial"/>
          <w:color w:val="1A1A1A"/>
          <w:szCs w:val="24"/>
          <w:bdr w:val="none" w:sz="0" w:space="0" w:color="auto" w:frame="1"/>
          <w:shd w:val="clear" w:color="auto" w:fill="FFFFFF"/>
        </w:rPr>
        <w:t>Step Size – Order – State Updates – Integration Scheme.</w:t>
      </w:r>
    </w:p>
    <w:p w14:paraId="6057F196" w14:textId="77777777" w:rsidR="00D6170A" w:rsidRDefault="00D6170A" w:rsidP="00D6170A">
      <w:pPr>
        <w:ind w:left="360"/>
        <w:rPr>
          <w:rStyle w:val="Emphasis"/>
          <w:rFonts w:cs="Arial"/>
          <w:color w:val="1A1A1A"/>
          <w:sz w:val="19"/>
          <w:szCs w:val="19"/>
          <w:bdr w:val="none" w:sz="0" w:space="0" w:color="auto" w:frame="1"/>
          <w:shd w:val="clear" w:color="auto" w:fill="FFFFFF"/>
        </w:rPr>
      </w:pPr>
    </w:p>
    <w:p w14:paraId="28DBF6D6" w14:textId="7C95C14E" w:rsidR="00D6170A" w:rsidRPr="00D6170A" w:rsidRDefault="00D6170A" w:rsidP="00D6170A">
      <w:pPr>
        <w:ind w:left="360"/>
        <w:rPr>
          <w:rStyle w:val="Emphasis"/>
          <w:rFonts w:cs="Arial"/>
          <w:i w:val="0"/>
          <w:color w:val="1A1A1A"/>
          <w:sz w:val="19"/>
          <w:szCs w:val="19"/>
          <w:bdr w:val="none" w:sz="0" w:space="0" w:color="auto" w:frame="1"/>
          <w:shd w:val="clear" w:color="auto" w:fill="FFFFFF"/>
        </w:rPr>
      </w:pPr>
      <w:r w:rsidRPr="00D6170A">
        <w:rPr>
          <w:rStyle w:val="Emphasis"/>
          <w:rFonts w:cs="Arial"/>
          <w:b/>
          <w:bCs/>
          <w:i w:val="0"/>
          <w:color w:val="1A1A1A"/>
          <w:sz w:val="19"/>
          <w:szCs w:val="19"/>
          <w:bdr w:val="none" w:sz="0" w:space="0" w:color="auto" w:frame="1"/>
          <w:shd w:val="clear" w:color="auto" w:fill="FFFFFF"/>
        </w:rPr>
        <w:t>Step Size</w:t>
      </w:r>
    </w:p>
    <w:p w14:paraId="20E6FFA5" w14:textId="77777777" w:rsidR="00D6170A" w:rsidRDefault="00D6170A" w:rsidP="00D6170A">
      <w:pPr>
        <w:ind w:left="360"/>
      </w:pPr>
    </w:p>
    <w:p w14:paraId="58EA0EC4" w14:textId="455BAEE0" w:rsidR="00D6170A" w:rsidRPr="00D6170A" w:rsidRDefault="00D6170A" w:rsidP="00FA67E6">
      <w:pPr>
        <w:ind w:left="360"/>
        <w:jc w:val="center"/>
      </w:pPr>
      <w:r>
        <w:rPr>
          <w:noProof/>
          <w:lang w:val="en-IN" w:eastAsia="en-IN"/>
        </w:rPr>
        <w:drawing>
          <wp:inline distT="0" distB="0" distL="0" distR="0" wp14:anchorId="6950A02A" wp14:editId="551D4E76">
            <wp:extent cx="5743575" cy="14763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43575" cy="1476375"/>
                    </a:xfrm>
                    <a:prstGeom prst="rect">
                      <a:avLst/>
                    </a:prstGeom>
                  </pic:spPr>
                </pic:pic>
              </a:graphicData>
            </a:graphic>
          </wp:inline>
        </w:drawing>
      </w:r>
    </w:p>
    <w:p w14:paraId="21EC8E0F" w14:textId="77777777" w:rsidR="007A72F6" w:rsidRDefault="007A72F6" w:rsidP="00D6170A"/>
    <w:p w14:paraId="505DBDB5" w14:textId="77777777" w:rsidR="00D6170A" w:rsidRDefault="00D6170A" w:rsidP="00D6170A"/>
    <w:p w14:paraId="3743A6CA" w14:textId="62A9DEB6" w:rsidR="00D6170A" w:rsidRPr="00D6170A" w:rsidRDefault="00D6170A" w:rsidP="00D6170A">
      <w:pPr>
        <w:rPr>
          <w:szCs w:val="24"/>
        </w:rPr>
      </w:pPr>
      <w:r w:rsidRPr="00D6170A">
        <w:rPr>
          <w:rFonts w:cs="Arial"/>
          <w:color w:val="1A1A1A"/>
          <w:szCs w:val="24"/>
          <w:shd w:val="clear" w:color="auto" w:fill="FFFFFF"/>
        </w:rPr>
        <w:t>Fixed-step solvers are typically used for to meet accuracy requirements and are used when models will be deployed onto hardware such as microcontrollers. Variable step solvers automatically change the time step to meet requirements. They are typically used for plant model development. A variable-step solver might shorten the simulation time of your model significantly.</w:t>
      </w:r>
    </w:p>
    <w:p w14:paraId="0B12A840" w14:textId="77777777" w:rsidR="007A72F6" w:rsidRDefault="007A72F6" w:rsidP="009B711B">
      <w:pPr>
        <w:jc w:val="both"/>
      </w:pPr>
    </w:p>
    <w:p w14:paraId="65CD47B6" w14:textId="569CA0A8" w:rsidR="007A72F6" w:rsidRPr="00095F12" w:rsidRDefault="00D6170A" w:rsidP="00D6170A">
      <w:pPr>
        <w:rPr>
          <w:rStyle w:val="Emphasis"/>
          <w:rFonts w:cs="Arial"/>
          <w:b/>
          <w:bCs/>
          <w:i w:val="0"/>
          <w:color w:val="1A1A1A"/>
          <w:sz w:val="19"/>
          <w:szCs w:val="19"/>
          <w:bdr w:val="none" w:sz="0" w:space="0" w:color="auto" w:frame="1"/>
          <w:shd w:val="clear" w:color="auto" w:fill="FFFFFF"/>
        </w:rPr>
      </w:pPr>
      <w:r w:rsidRPr="00095F12">
        <w:rPr>
          <w:rStyle w:val="Emphasis"/>
          <w:rFonts w:cs="Arial"/>
          <w:b/>
          <w:bCs/>
          <w:i w:val="0"/>
          <w:color w:val="1A1A1A"/>
          <w:sz w:val="19"/>
          <w:szCs w:val="19"/>
          <w:bdr w:val="none" w:sz="0" w:space="0" w:color="auto" w:frame="1"/>
          <w:shd w:val="clear" w:color="auto" w:fill="FFFFFF"/>
        </w:rPr>
        <w:t>Order</w:t>
      </w:r>
    </w:p>
    <w:p w14:paraId="51CC2286" w14:textId="77777777" w:rsidR="00D6170A" w:rsidRPr="00D6170A" w:rsidRDefault="00D6170A" w:rsidP="00D6170A">
      <w:pPr>
        <w:rPr>
          <w:rStyle w:val="Emphasis"/>
          <w:rFonts w:cs="Arial"/>
          <w:b/>
          <w:bCs/>
          <w:color w:val="1A1A1A"/>
          <w:sz w:val="19"/>
          <w:szCs w:val="19"/>
          <w:bdr w:val="none" w:sz="0" w:space="0" w:color="auto" w:frame="1"/>
          <w:shd w:val="clear" w:color="auto" w:fill="FFFFFF"/>
        </w:rPr>
      </w:pPr>
    </w:p>
    <w:p w14:paraId="12007110" w14:textId="77777777" w:rsidR="00095F12" w:rsidRDefault="00D6170A" w:rsidP="00D6170A">
      <w:pPr>
        <w:rPr>
          <w:shd w:val="clear" w:color="auto" w:fill="FFFFFF"/>
        </w:rPr>
      </w:pPr>
      <w:r w:rsidRPr="00D6170A">
        <w:rPr>
          <w:shd w:val="clear" w:color="auto" w:fill="FFFFFF"/>
        </w:rPr>
        <w:lastRenderedPageBreak/>
        <w:t xml:space="preserve">As mentioned before, the numbers used in the solver name specify the solver order. Choice of order has an impact on accuracy. Most often, a high-order solver is more efficient than a low-order solver. Variable-order solvers use multiple orders to solve the system of equations. </w:t>
      </w:r>
    </w:p>
    <w:p w14:paraId="1F555230" w14:textId="35FE2F21" w:rsidR="00D6170A" w:rsidRDefault="00D6170A" w:rsidP="00D6170A">
      <w:pPr>
        <w:rPr>
          <w:shd w:val="clear" w:color="auto" w:fill="FFFFFF"/>
        </w:rPr>
      </w:pPr>
      <w:r w:rsidRPr="00D6170A">
        <w:rPr>
          <w:shd w:val="clear" w:color="auto" w:fill="FFFFFF"/>
        </w:rPr>
        <w:t>For example, the implicit, variable-step ode15s solver uses first-order through fifth-order equations while the explicit, variable-step ode113 solver uses first-order through thirteenth-order. Solver’s </w:t>
      </w:r>
      <w:r w:rsidRPr="00D6170A">
        <w:rPr>
          <w:rStyle w:val="Strong"/>
          <w:rFonts w:cs="Arial"/>
          <w:color w:val="1A1A1A"/>
          <w:sz w:val="19"/>
          <w:szCs w:val="19"/>
          <w:bdr w:val="none" w:sz="0" w:space="0" w:color="auto" w:frame="1"/>
          <w:shd w:val="clear" w:color="auto" w:fill="FFFFFF"/>
        </w:rPr>
        <w:t>step size</w:t>
      </w:r>
      <w:r w:rsidRPr="00D6170A">
        <w:rPr>
          <w:shd w:val="clear" w:color="auto" w:fill="FFFFFF"/>
        </w:rPr>
        <w:t> and </w:t>
      </w:r>
      <w:r w:rsidRPr="00D6170A">
        <w:rPr>
          <w:rStyle w:val="Strong"/>
          <w:rFonts w:cs="Arial"/>
          <w:color w:val="1A1A1A"/>
          <w:sz w:val="19"/>
          <w:szCs w:val="19"/>
          <w:bdr w:val="none" w:sz="0" w:space="0" w:color="auto" w:frame="1"/>
          <w:shd w:val="clear" w:color="auto" w:fill="FFFFFF"/>
        </w:rPr>
        <w:t>integration order </w:t>
      </w:r>
      <w:r w:rsidRPr="00D6170A">
        <w:rPr>
          <w:shd w:val="clear" w:color="auto" w:fill="FFFFFF"/>
        </w:rPr>
        <w:t>have a huge impact on accuracy. In my mind, the simplest way of explaining is the following:</w:t>
      </w:r>
    </w:p>
    <w:p w14:paraId="1B790084" w14:textId="77777777" w:rsidR="00095F12" w:rsidRPr="00D6170A" w:rsidRDefault="00095F12" w:rsidP="00D6170A">
      <w:pPr>
        <w:rPr>
          <w:shd w:val="clear" w:color="auto" w:fill="FFFFFF"/>
        </w:rPr>
      </w:pPr>
    </w:p>
    <w:p w14:paraId="09005953" w14:textId="5847A5CC" w:rsidR="00D6170A" w:rsidRPr="00095F12" w:rsidRDefault="00D6170A" w:rsidP="00095F12">
      <w:pPr>
        <w:pStyle w:val="ListParagraph"/>
        <w:numPr>
          <w:ilvl w:val="0"/>
          <w:numId w:val="36"/>
        </w:numPr>
        <w:rPr>
          <w:rFonts w:eastAsia="Times New Roman"/>
          <w:lang w:val="en-IN" w:eastAsia="en-IN"/>
        </w:rPr>
      </w:pPr>
      <w:r w:rsidRPr="00095F12">
        <w:rPr>
          <w:rFonts w:eastAsia="Times New Roman"/>
          <w:lang w:val="en-IN" w:eastAsia="en-IN"/>
        </w:rPr>
        <w:t>Smaller step size and higher solver order both increase accuracy</w:t>
      </w:r>
    </w:p>
    <w:p w14:paraId="6D6F733B" w14:textId="7AB022C9" w:rsidR="00D6170A" w:rsidRPr="00095F12" w:rsidRDefault="00D6170A" w:rsidP="00095F12">
      <w:pPr>
        <w:pStyle w:val="ListParagraph"/>
        <w:numPr>
          <w:ilvl w:val="0"/>
          <w:numId w:val="36"/>
        </w:numPr>
        <w:rPr>
          <w:rFonts w:eastAsia="Times New Roman"/>
          <w:lang w:val="en-IN" w:eastAsia="en-IN"/>
        </w:rPr>
      </w:pPr>
      <w:r w:rsidRPr="00095F12">
        <w:rPr>
          <w:rFonts w:eastAsia="Times New Roman"/>
          <w:lang w:val="en-IN" w:eastAsia="en-IN"/>
        </w:rPr>
        <w:t>More accuracy is slower (at least for a fixed-step solver)</w:t>
      </w:r>
    </w:p>
    <w:p w14:paraId="7362E74B" w14:textId="77777777" w:rsidR="00095F12" w:rsidRPr="00095F12" w:rsidRDefault="00095F12" w:rsidP="00D6170A">
      <w:pPr>
        <w:rPr>
          <w:rFonts w:eastAsia="Times New Roman"/>
          <w:lang w:val="en-IN" w:eastAsia="en-IN"/>
        </w:rPr>
      </w:pPr>
    </w:p>
    <w:p w14:paraId="2FEA63FD" w14:textId="54C94396" w:rsidR="00D6170A" w:rsidRDefault="00D6170A" w:rsidP="00D6170A">
      <w:pPr>
        <w:rPr>
          <w:rStyle w:val="Emphasis"/>
          <w:rFonts w:cs="Arial"/>
          <w:b/>
          <w:bCs/>
          <w:i w:val="0"/>
          <w:color w:val="1A1A1A"/>
          <w:sz w:val="19"/>
          <w:szCs w:val="19"/>
          <w:bdr w:val="none" w:sz="0" w:space="0" w:color="auto" w:frame="1"/>
          <w:shd w:val="clear" w:color="auto" w:fill="FFFFFF"/>
        </w:rPr>
      </w:pPr>
      <w:r w:rsidRPr="00095F12">
        <w:rPr>
          <w:rStyle w:val="Emphasis"/>
          <w:rFonts w:cs="Arial"/>
          <w:b/>
          <w:bCs/>
          <w:i w:val="0"/>
          <w:color w:val="1A1A1A"/>
          <w:sz w:val="19"/>
          <w:szCs w:val="19"/>
          <w:bdr w:val="none" w:sz="0" w:space="0" w:color="auto" w:frame="1"/>
          <w:shd w:val="clear" w:color="auto" w:fill="FFFFFF"/>
        </w:rPr>
        <w:t>State Updates: Discrete vs. Continuous</w:t>
      </w:r>
    </w:p>
    <w:p w14:paraId="34500E13" w14:textId="77777777" w:rsidR="00095F12" w:rsidRPr="00095F12" w:rsidRDefault="00095F12" w:rsidP="00D6170A">
      <w:pPr>
        <w:rPr>
          <w:rStyle w:val="Emphasis"/>
          <w:rFonts w:cs="Arial"/>
          <w:b/>
          <w:bCs/>
          <w:i w:val="0"/>
          <w:color w:val="1A1A1A"/>
          <w:sz w:val="19"/>
          <w:szCs w:val="19"/>
          <w:bdr w:val="none" w:sz="0" w:space="0" w:color="auto" w:frame="1"/>
          <w:shd w:val="clear" w:color="auto" w:fill="FFFFFF"/>
        </w:rPr>
      </w:pPr>
    </w:p>
    <w:p w14:paraId="4832A4F6" w14:textId="61C59078" w:rsidR="00D6170A" w:rsidRDefault="00D6170A" w:rsidP="00D6170A">
      <w:pPr>
        <w:rPr>
          <w:shd w:val="clear" w:color="auto" w:fill="FFFFFF"/>
        </w:rPr>
      </w:pPr>
      <w:proofErr w:type="gramStart"/>
      <w:r w:rsidRPr="00D6170A">
        <w:rPr>
          <w:rStyle w:val="Emphasis"/>
          <w:rFonts w:cs="Arial"/>
          <w:b/>
          <w:bCs/>
          <w:color w:val="1A1A1A"/>
          <w:sz w:val="19"/>
          <w:szCs w:val="19"/>
          <w:bdr w:val="none" w:sz="0" w:space="0" w:color="auto" w:frame="1"/>
          <w:shd w:val="clear" w:color="auto" w:fill="FFFFFF"/>
        </w:rPr>
        <w:t>i</w:t>
      </w:r>
      <w:r w:rsidRPr="00D6170A">
        <w:rPr>
          <w:shd w:val="clear" w:color="auto" w:fill="FFFFFF"/>
        </w:rPr>
        <w:t>f</w:t>
      </w:r>
      <w:proofErr w:type="gramEnd"/>
      <w:r w:rsidRPr="00D6170A">
        <w:rPr>
          <w:shd w:val="clear" w:color="auto" w:fill="FFFFFF"/>
        </w:rPr>
        <w:t xml:space="preserve"> your model has no continuous states, then Simulink switches to either the fixed-step discrete solver or the variable-step discrete solver. If your model has only continuous states or a mix of continuous and discrete states, choose a continuous solver from the remaining solver choices based on the dynamics of your model. Otherwise, an error occurs.</w:t>
      </w:r>
    </w:p>
    <w:p w14:paraId="7E38C30B" w14:textId="77777777" w:rsidR="00095F12" w:rsidRPr="00D6170A" w:rsidRDefault="00095F12" w:rsidP="00D6170A">
      <w:pPr>
        <w:rPr>
          <w:shd w:val="clear" w:color="auto" w:fill="FFFFFF"/>
        </w:rPr>
      </w:pPr>
    </w:p>
    <w:p w14:paraId="73443F81" w14:textId="6EB01790" w:rsidR="00D6170A" w:rsidRDefault="00D6170A" w:rsidP="00D6170A">
      <w:pPr>
        <w:rPr>
          <w:rStyle w:val="Emphasis"/>
          <w:rFonts w:cs="Arial"/>
          <w:b/>
          <w:bCs/>
          <w:i w:val="0"/>
          <w:color w:val="1A1A1A"/>
          <w:sz w:val="19"/>
          <w:szCs w:val="19"/>
          <w:bdr w:val="none" w:sz="0" w:space="0" w:color="auto" w:frame="1"/>
          <w:shd w:val="clear" w:color="auto" w:fill="FFFFFF"/>
        </w:rPr>
      </w:pPr>
      <w:r w:rsidRPr="00095F12">
        <w:rPr>
          <w:rStyle w:val="Emphasis"/>
          <w:rFonts w:cs="Arial"/>
          <w:b/>
          <w:bCs/>
          <w:i w:val="0"/>
          <w:color w:val="1A1A1A"/>
          <w:sz w:val="19"/>
          <w:szCs w:val="19"/>
          <w:bdr w:val="none" w:sz="0" w:space="0" w:color="auto" w:frame="1"/>
          <w:shd w:val="clear" w:color="auto" w:fill="FFFFFF"/>
        </w:rPr>
        <w:t>Integration Scheme: Explicit vs. Implicit</w:t>
      </w:r>
    </w:p>
    <w:p w14:paraId="629F7C86" w14:textId="77777777" w:rsidR="00095F12" w:rsidRPr="00095F12" w:rsidRDefault="00095F12" w:rsidP="00D6170A">
      <w:pPr>
        <w:rPr>
          <w:rStyle w:val="Emphasis"/>
          <w:rFonts w:cs="Arial"/>
          <w:b/>
          <w:bCs/>
          <w:i w:val="0"/>
          <w:color w:val="1A1A1A"/>
          <w:sz w:val="19"/>
          <w:szCs w:val="19"/>
          <w:bdr w:val="none" w:sz="0" w:space="0" w:color="auto" w:frame="1"/>
          <w:shd w:val="clear" w:color="auto" w:fill="FFFFFF"/>
        </w:rPr>
      </w:pPr>
    </w:p>
    <w:p w14:paraId="1BFAD73D" w14:textId="77777777" w:rsidR="00095F12" w:rsidRDefault="00D6170A" w:rsidP="00D6170A">
      <w:pPr>
        <w:rPr>
          <w:shd w:val="clear" w:color="auto" w:fill="FFFFFF"/>
        </w:rPr>
      </w:pPr>
      <w:r w:rsidRPr="00D6170A">
        <w:rPr>
          <w:shd w:val="clear" w:color="auto" w:fill="FFFFFF"/>
        </w:rPr>
        <w:t xml:space="preserve">While you can apply an implicit or explicit continuous solver to solve </w:t>
      </w:r>
      <w:proofErr w:type="gramStart"/>
      <w:r w:rsidRPr="00D6170A">
        <w:rPr>
          <w:shd w:val="clear" w:color="auto" w:fill="FFFFFF"/>
        </w:rPr>
        <w:t>all</w:t>
      </w:r>
      <w:proofErr w:type="gramEnd"/>
      <w:r w:rsidRPr="00D6170A">
        <w:rPr>
          <w:shd w:val="clear" w:color="auto" w:fill="FFFFFF"/>
        </w:rPr>
        <w:t xml:space="preserve"> these systems, implicit solvers are designed specifically for solving stiff problems. Explicit solvers solve non-stiff problems. An ordinary differential equation problem is said to be stiff if the desired solution varies slowly, but there are closer solutions that vary rapidly.</w:t>
      </w:r>
    </w:p>
    <w:p w14:paraId="7484D92F" w14:textId="01200D3D" w:rsidR="00D6170A" w:rsidRDefault="00D6170A" w:rsidP="00D6170A">
      <w:pPr>
        <w:rPr>
          <w:shd w:val="clear" w:color="auto" w:fill="FFFFFF"/>
        </w:rPr>
      </w:pPr>
      <w:r w:rsidRPr="00D6170A">
        <w:rPr>
          <w:shd w:val="clear" w:color="auto" w:fill="FFFFFF"/>
        </w:rPr>
        <w:t xml:space="preserve"> In short, one could say: a stiff system has both slowly and quickly varying continuous dynamics. The numerical method must then take small time steps to solve the system. Stiffness is an efficiency issue. The more stiff a system, the longer it takes to for the explicit solver to perform a computation. </w:t>
      </w:r>
    </w:p>
    <w:p w14:paraId="45AF11AA" w14:textId="77777777" w:rsidR="00095F12" w:rsidRDefault="00095F12" w:rsidP="00D6170A">
      <w:pPr>
        <w:rPr>
          <w:shd w:val="clear" w:color="auto" w:fill="FFFFFF"/>
        </w:rPr>
      </w:pPr>
    </w:p>
    <w:p w14:paraId="684582B1" w14:textId="77777777" w:rsidR="00095F12" w:rsidRDefault="00095F12" w:rsidP="00D6170A">
      <w:pPr>
        <w:rPr>
          <w:shd w:val="clear" w:color="auto" w:fill="FFFFFF"/>
        </w:rPr>
      </w:pPr>
    </w:p>
    <w:p w14:paraId="2A4891ED" w14:textId="77777777" w:rsidR="00FA67E6" w:rsidRDefault="00FA67E6" w:rsidP="009B711B">
      <w:pPr>
        <w:jc w:val="both"/>
      </w:pPr>
    </w:p>
    <w:p w14:paraId="3D130BB0" w14:textId="77777777" w:rsidR="00FA67E6" w:rsidRDefault="00FA67E6" w:rsidP="009B711B">
      <w:pPr>
        <w:jc w:val="both"/>
      </w:pPr>
    </w:p>
    <w:p w14:paraId="1EB42992" w14:textId="77777777" w:rsidR="00FA67E6" w:rsidRDefault="00FA67E6" w:rsidP="009B711B">
      <w:pPr>
        <w:jc w:val="both"/>
      </w:pPr>
    </w:p>
    <w:p w14:paraId="00AB7639" w14:textId="77777777" w:rsidR="00FA67E6" w:rsidRDefault="00FA67E6" w:rsidP="009B711B">
      <w:pPr>
        <w:jc w:val="both"/>
      </w:pPr>
    </w:p>
    <w:p w14:paraId="11D8EECB" w14:textId="77777777" w:rsidR="00A75F08" w:rsidRDefault="00A75F08" w:rsidP="009B711B">
      <w:pPr>
        <w:jc w:val="both"/>
      </w:pPr>
    </w:p>
    <w:p w14:paraId="4CE31451" w14:textId="77777777" w:rsidR="00FA67E6" w:rsidRDefault="00FA67E6" w:rsidP="009B711B">
      <w:pPr>
        <w:jc w:val="both"/>
      </w:pPr>
    </w:p>
    <w:p w14:paraId="69B30E1A" w14:textId="77777777" w:rsidR="00095F12" w:rsidRPr="00A75F08" w:rsidRDefault="00095F12" w:rsidP="009B711B">
      <w:pPr>
        <w:jc w:val="both"/>
        <w:rPr>
          <w:b/>
        </w:rPr>
      </w:pPr>
      <w:r w:rsidRPr="00A75F08">
        <w:rPr>
          <w:b/>
        </w:rPr>
        <w:lastRenderedPageBreak/>
        <w:t xml:space="preserve">Practical </w:t>
      </w:r>
      <w:proofErr w:type="gramStart"/>
      <w:r w:rsidRPr="00A75F08">
        <w:rPr>
          <w:b/>
        </w:rPr>
        <w:t>Aspects :</w:t>
      </w:r>
      <w:proofErr w:type="gramEnd"/>
    </w:p>
    <w:p w14:paraId="6F85D4CC" w14:textId="1530E4B9" w:rsidR="007A72F6" w:rsidRDefault="00095F12" w:rsidP="009B711B">
      <w:pPr>
        <w:jc w:val="both"/>
      </w:pPr>
      <w:r>
        <w:t xml:space="preserve"> </w:t>
      </w:r>
    </w:p>
    <w:p w14:paraId="0BFDDC2B" w14:textId="77777777" w:rsidR="00095F12" w:rsidRPr="00095F12" w:rsidRDefault="00095F12" w:rsidP="00095F12">
      <w:pPr>
        <w:rPr>
          <w:rFonts w:eastAsia="Times New Roman"/>
          <w:b/>
          <w:sz w:val="18"/>
          <w:szCs w:val="18"/>
          <w:lang w:val="en-IN" w:eastAsia="en-IN"/>
        </w:rPr>
      </w:pPr>
      <w:r w:rsidRPr="00095F12">
        <w:rPr>
          <w:rFonts w:eastAsia="Times New Roman"/>
          <w:b/>
          <w:sz w:val="18"/>
          <w:szCs w:val="18"/>
          <w:bdr w:val="none" w:sz="0" w:space="0" w:color="auto" w:frame="1"/>
          <w:lang w:val="en-IN" w:eastAsia="en-IN"/>
        </w:rPr>
        <w:t>Solver Choice</w:t>
      </w:r>
    </w:p>
    <w:p w14:paraId="0FC3488E" w14:textId="77777777" w:rsidR="00095F12" w:rsidRDefault="00095F12" w:rsidP="00095F12">
      <w:pPr>
        <w:rPr>
          <w:rFonts w:eastAsia="Times New Roman"/>
          <w:lang w:val="en-IN" w:eastAsia="en-IN"/>
        </w:rPr>
      </w:pPr>
    </w:p>
    <w:p w14:paraId="24F42734" w14:textId="77777777" w:rsidR="00095F12" w:rsidRPr="00095F12" w:rsidRDefault="00095F12" w:rsidP="00095F12">
      <w:pPr>
        <w:rPr>
          <w:rFonts w:eastAsia="Times New Roman"/>
          <w:lang w:val="en-IN" w:eastAsia="en-IN"/>
        </w:rPr>
      </w:pPr>
      <w:r w:rsidRPr="00095F12">
        <w:rPr>
          <w:rFonts w:eastAsia="Times New Roman"/>
          <w:lang w:val="en-IN" w:eastAsia="en-IN"/>
        </w:rPr>
        <w:t>When you build and simulate a model, you can choose either type of solver based on the dynamics of the model. A model that contains several switches, like an inverter power system, needs a fixed-step solver. A variable-step solver is better suited for purely continuous models, like the dynamics of a mass spring damper system.</w:t>
      </w:r>
    </w:p>
    <w:p w14:paraId="5BE0743F" w14:textId="3FCC8FC6" w:rsidR="00095F12" w:rsidRDefault="00095F12" w:rsidP="00FA67E6">
      <w:pPr>
        <w:shd w:val="clear" w:color="auto" w:fill="FFFFFF"/>
        <w:spacing w:after="225" w:line="240" w:lineRule="auto"/>
        <w:jc w:val="center"/>
        <w:textAlignment w:val="baseline"/>
        <w:rPr>
          <w:rFonts w:ascii="Arial" w:eastAsia="Times New Roman" w:hAnsi="Arial" w:cs="Arial"/>
          <w:color w:val="1A1A1A"/>
          <w:sz w:val="19"/>
          <w:szCs w:val="19"/>
          <w:lang w:val="en-IN" w:eastAsia="en-IN"/>
        </w:rPr>
      </w:pPr>
      <w:r>
        <w:rPr>
          <w:noProof/>
          <w:lang w:val="en-IN" w:eastAsia="en-IN"/>
        </w:rPr>
        <w:drawing>
          <wp:inline distT="0" distB="0" distL="0" distR="0" wp14:anchorId="25B46B82" wp14:editId="158D2622">
            <wp:extent cx="5810250" cy="438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10250" cy="4381500"/>
                    </a:xfrm>
                    <a:prstGeom prst="rect">
                      <a:avLst/>
                    </a:prstGeom>
                  </pic:spPr>
                </pic:pic>
              </a:graphicData>
            </a:graphic>
          </wp:inline>
        </w:drawing>
      </w:r>
    </w:p>
    <w:p w14:paraId="3E8F3654" w14:textId="5729FB46" w:rsidR="00FA67E6" w:rsidRPr="00FA67E6" w:rsidRDefault="00FA67E6" w:rsidP="00FA67E6">
      <w:pPr>
        <w:shd w:val="clear" w:color="auto" w:fill="FFFFFF"/>
        <w:spacing w:after="225" w:line="240" w:lineRule="auto"/>
        <w:jc w:val="center"/>
        <w:textAlignment w:val="baseline"/>
        <w:rPr>
          <w:rFonts w:eastAsia="Times New Roman" w:cs="Arial"/>
          <w:color w:val="1A1A1A"/>
          <w:szCs w:val="24"/>
          <w:lang w:val="en-IN" w:eastAsia="en-IN"/>
        </w:rPr>
      </w:pPr>
      <w:r w:rsidRPr="00FA67E6">
        <w:rPr>
          <w:rFonts w:eastAsia="Times New Roman" w:cs="Arial"/>
          <w:color w:val="1A1A1A"/>
          <w:szCs w:val="24"/>
          <w:lang w:val="en-IN" w:eastAsia="en-IN"/>
        </w:rPr>
        <w:t>Figure 28</w:t>
      </w:r>
    </w:p>
    <w:p w14:paraId="5BB19A05" w14:textId="77777777" w:rsidR="00095F12" w:rsidRDefault="00095F12" w:rsidP="009B711B">
      <w:pPr>
        <w:jc w:val="both"/>
      </w:pPr>
    </w:p>
    <w:p w14:paraId="7C417916" w14:textId="77777777" w:rsidR="007A72F6" w:rsidRDefault="007A72F6" w:rsidP="009B711B">
      <w:pPr>
        <w:jc w:val="both"/>
      </w:pPr>
    </w:p>
    <w:p w14:paraId="76CF3F3E" w14:textId="225583D4" w:rsidR="007A72F6" w:rsidRDefault="00095F12" w:rsidP="00095F12">
      <w:r>
        <w:rPr>
          <w:shd w:val="clear" w:color="auto" w:fill="FFFFFF"/>
        </w:rPr>
        <w:t>A variable-step solver dynamically adjusts the time step size, causing it to increase when a variable is changing slowly and to decrease when the variable changes rapidly. Thus, the solver takes many small steps near a discontinuity, e.g. a zero-crossing. Zero crossing events may be sign changes or hard stops. Overall, this behavior improves accuracy but can lead to excessive simulation times.</w:t>
      </w:r>
    </w:p>
    <w:p w14:paraId="07BA3047" w14:textId="77777777" w:rsidR="007A72F6" w:rsidRDefault="007A72F6" w:rsidP="009B711B">
      <w:pPr>
        <w:jc w:val="both"/>
      </w:pPr>
    </w:p>
    <w:p w14:paraId="0CDAC5EC" w14:textId="77777777" w:rsidR="007A72F6" w:rsidRDefault="007A72F6" w:rsidP="009B711B">
      <w:pPr>
        <w:jc w:val="both"/>
      </w:pPr>
    </w:p>
    <w:p w14:paraId="3FE7B611" w14:textId="77777777" w:rsidR="007A72F6" w:rsidRDefault="007A72F6" w:rsidP="009B711B">
      <w:pPr>
        <w:jc w:val="both"/>
      </w:pPr>
    </w:p>
    <w:p w14:paraId="37408105" w14:textId="77777777" w:rsidR="007A72F6" w:rsidRDefault="007A72F6" w:rsidP="009B711B">
      <w:pPr>
        <w:jc w:val="both"/>
      </w:pPr>
    </w:p>
    <w:p w14:paraId="40A2644C" w14:textId="5B2E50AD" w:rsidR="007A72F6" w:rsidRDefault="00D22A12" w:rsidP="009B711B">
      <w:pPr>
        <w:jc w:val="both"/>
      </w:pPr>
      <w:r>
        <w:t xml:space="preserve">In my </w:t>
      </w:r>
      <w:proofErr w:type="gramStart"/>
      <w:r>
        <w:t>model ,</w:t>
      </w:r>
      <w:proofErr w:type="gramEnd"/>
      <w:r>
        <w:t xml:space="preserve"> I have used 3 solvers and compared the result :</w:t>
      </w:r>
    </w:p>
    <w:p w14:paraId="45310A3C" w14:textId="77777777" w:rsidR="006C41A6" w:rsidRDefault="006C41A6" w:rsidP="009B711B">
      <w:pPr>
        <w:jc w:val="both"/>
      </w:pPr>
    </w:p>
    <w:p w14:paraId="32670B9A" w14:textId="4BE75B87" w:rsidR="00D22A12" w:rsidRDefault="00D22A12" w:rsidP="006C41A6">
      <w:pPr>
        <w:pStyle w:val="ListParagraph"/>
        <w:numPr>
          <w:ilvl w:val="0"/>
          <w:numId w:val="37"/>
        </w:numPr>
        <w:jc w:val="both"/>
      </w:pPr>
      <w:r>
        <w:t>ode15s(stiff/NDS)</w:t>
      </w:r>
    </w:p>
    <w:p w14:paraId="3169D267" w14:textId="77777777" w:rsidR="00D22A12" w:rsidRDefault="00D22A12" w:rsidP="009B711B">
      <w:pPr>
        <w:jc w:val="both"/>
      </w:pPr>
    </w:p>
    <w:p w14:paraId="2B6DB321" w14:textId="1D2EF074" w:rsidR="00D22A12" w:rsidRDefault="00D22A12" w:rsidP="00FA67E6">
      <w:pPr>
        <w:jc w:val="center"/>
      </w:pPr>
      <w:r>
        <w:rPr>
          <w:noProof/>
          <w:lang w:val="en-IN" w:eastAsia="en-IN"/>
        </w:rPr>
        <w:drawing>
          <wp:inline distT="0" distB="0" distL="0" distR="0" wp14:anchorId="2CCB59B3" wp14:editId="62A27A7B">
            <wp:extent cx="4124739" cy="5028355"/>
            <wp:effectExtent l="0" t="0" r="952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27588" cy="5031829"/>
                    </a:xfrm>
                    <a:prstGeom prst="rect">
                      <a:avLst/>
                    </a:prstGeom>
                  </pic:spPr>
                </pic:pic>
              </a:graphicData>
            </a:graphic>
          </wp:inline>
        </w:drawing>
      </w:r>
    </w:p>
    <w:p w14:paraId="00999363" w14:textId="4A0746F5" w:rsidR="00FA67E6" w:rsidRDefault="00FA67E6" w:rsidP="00FA67E6">
      <w:pPr>
        <w:jc w:val="center"/>
      </w:pPr>
      <w:r>
        <w:t>Figure 29</w:t>
      </w:r>
    </w:p>
    <w:p w14:paraId="43B98180" w14:textId="77777777" w:rsidR="00D22A12" w:rsidRDefault="00D22A12" w:rsidP="009B711B">
      <w:pPr>
        <w:jc w:val="both"/>
      </w:pPr>
    </w:p>
    <w:p w14:paraId="0E41BE57" w14:textId="77777777" w:rsidR="006C41A6" w:rsidRDefault="006C41A6" w:rsidP="009B711B">
      <w:pPr>
        <w:jc w:val="both"/>
      </w:pPr>
    </w:p>
    <w:p w14:paraId="0B2FDA8A" w14:textId="28CABD0A" w:rsidR="006C41A6" w:rsidRDefault="006C41A6" w:rsidP="009B711B">
      <w:pPr>
        <w:jc w:val="both"/>
      </w:pPr>
      <w:r>
        <w:t xml:space="preserve">As we can see there </w:t>
      </w:r>
      <w:proofErr w:type="gramStart"/>
      <w:r>
        <w:t>are lot</w:t>
      </w:r>
      <w:proofErr w:type="gramEnd"/>
      <w:r>
        <w:t xml:space="preserve"> of disturbance in the desired response.</w:t>
      </w:r>
    </w:p>
    <w:p w14:paraId="30EE9C64" w14:textId="77777777" w:rsidR="007A72F6" w:rsidRDefault="007A72F6" w:rsidP="009B711B">
      <w:pPr>
        <w:jc w:val="both"/>
      </w:pPr>
    </w:p>
    <w:p w14:paraId="45A89AFA" w14:textId="77777777" w:rsidR="00095F12" w:rsidRDefault="00095F12" w:rsidP="009B711B">
      <w:pPr>
        <w:jc w:val="both"/>
      </w:pPr>
    </w:p>
    <w:p w14:paraId="704E3D0A" w14:textId="77777777" w:rsidR="00095F12" w:rsidRDefault="00095F12" w:rsidP="009B711B">
      <w:pPr>
        <w:jc w:val="both"/>
      </w:pPr>
    </w:p>
    <w:p w14:paraId="0488943C" w14:textId="77777777" w:rsidR="00095F12" w:rsidRDefault="00095F12" w:rsidP="009B711B">
      <w:pPr>
        <w:jc w:val="both"/>
      </w:pPr>
    </w:p>
    <w:p w14:paraId="06AB6EFC" w14:textId="77777777" w:rsidR="00095F12" w:rsidRDefault="00095F12" w:rsidP="009B711B">
      <w:pPr>
        <w:jc w:val="both"/>
      </w:pPr>
    </w:p>
    <w:p w14:paraId="79CD5AF6" w14:textId="77777777" w:rsidR="00095F12" w:rsidRDefault="00095F12" w:rsidP="009B711B">
      <w:pPr>
        <w:jc w:val="both"/>
      </w:pPr>
    </w:p>
    <w:p w14:paraId="56279005" w14:textId="77777777" w:rsidR="00095F12" w:rsidRDefault="00095F12" w:rsidP="009B711B">
      <w:pPr>
        <w:jc w:val="both"/>
      </w:pPr>
    </w:p>
    <w:p w14:paraId="46CCE503" w14:textId="77777777" w:rsidR="00095F12" w:rsidRDefault="00095F12" w:rsidP="009B711B">
      <w:pPr>
        <w:jc w:val="both"/>
      </w:pPr>
    </w:p>
    <w:p w14:paraId="3D7A6BB9" w14:textId="77777777" w:rsidR="00095F12" w:rsidRDefault="00095F12" w:rsidP="009B711B">
      <w:pPr>
        <w:jc w:val="both"/>
      </w:pPr>
    </w:p>
    <w:p w14:paraId="1C836490" w14:textId="77777777" w:rsidR="00095F12" w:rsidRDefault="00095F12" w:rsidP="009B711B">
      <w:pPr>
        <w:jc w:val="both"/>
      </w:pPr>
    </w:p>
    <w:p w14:paraId="77B59F4F" w14:textId="77777777" w:rsidR="00095F12" w:rsidRDefault="00095F12" w:rsidP="009B711B">
      <w:pPr>
        <w:jc w:val="both"/>
      </w:pPr>
    </w:p>
    <w:p w14:paraId="0DAD7FFB" w14:textId="6308C054" w:rsidR="00095F12" w:rsidRDefault="006C41A6" w:rsidP="006C41A6">
      <w:pPr>
        <w:pStyle w:val="ListParagraph"/>
        <w:numPr>
          <w:ilvl w:val="0"/>
          <w:numId w:val="37"/>
        </w:numPr>
        <w:jc w:val="both"/>
      </w:pPr>
      <w:r>
        <w:t>ode23(</w:t>
      </w:r>
      <w:proofErr w:type="spellStart"/>
      <w:r>
        <w:t>Bogacki-Shamphine</w:t>
      </w:r>
      <w:proofErr w:type="spellEnd"/>
      <w:r>
        <w:t>)</w:t>
      </w:r>
    </w:p>
    <w:p w14:paraId="61C73F30" w14:textId="77777777" w:rsidR="006C41A6" w:rsidRDefault="006C41A6" w:rsidP="006C41A6">
      <w:pPr>
        <w:ind w:left="360"/>
        <w:jc w:val="both"/>
      </w:pPr>
    </w:p>
    <w:p w14:paraId="64E44FB6" w14:textId="53DF3FDD" w:rsidR="006C41A6" w:rsidRDefault="006C41A6" w:rsidP="00FA67E6">
      <w:pPr>
        <w:ind w:left="360"/>
        <w:jc w:val="center"/>
      </w:pPr>
      <w:r>
        <w:rPr>
          <w:noProof/>
          <w:lang w:val="en-IN" w:eastAsia="en-IN"/>
        </w:rPr>
        <w:drawing>
          <wp:inline distT="0" distB="0" distL="0" distR="0" wp14:anchorId="36A1DAD3" wp14:editId="6FEF7EF1">
            <wp:extent cx="3742739" cy="58342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47096" cy="5841061"/>
                    </a:xfrm>
                    <a:prstGeom prst="rect">
                      <a:avLst/>
                    </a:prstGeom>
                  </pic:spPr>
                </pic:pic>
              </a:graphicData>
            </a:graphic>
          </wp:inline>
        </w:drawing>
      </w:r>
    </w:p>
    <w:p w14:paraId="5D9918F4" w14:textId="47E266F4" w:rsidR="00FA67E6" w:rsidRDefault="00FA67E6" w:rsidP="00FA67E6">
      <w:pPr>
        <w:ind w:left="360"/>
        <w:jc w:val="center"/>
      </w:pPr>
      <w:r>
        <w:t>Figure 30</w:t>
      </w:r>
    </w:p>
    <w:p w14:paraId="1D769170" w14:textId="77777777" w:rsidR="006C41A6" w:rsidRDefault="006C41A6" w:rsidP="006C41A6">
      <w:pPr>
        <w:ind w:left="360"/>
        <w:jc w:val="both"/>
      </w:pPr>
    </w:p>
    <w:p w14:paraId="68B6427D" w14:textId="57092FCD" w:rsidR="006C41A6" w:rsidRDefault="006C41A6" w:rsidP="006C41A6">
      <w:pPr>
        <w:ind w:left="360"/>
        <w:jc w:val="both"/>
      </w:pPr>
      <w:r>
        <w:t>Here the response is better than the ode15s but still there are disturbances.</w:t>
      </w:r>
    </w:p>
    <w:p w14:paraId="54137169" w14:textId="77777777" w:rsidR="00095F12" w:rsidRDefault="00095F12" w:rsidP="009B711B">
      <w:pPr>
        <w:jc w:val="both"/>
      </w:pPr>
    </w:p>
    <w:p w14:paraId="08F2AFF3" w14:textId="77777777" w:rsidR="00095F12" w:rsidRDefault="00095F12" w:rsidP="009B711B">
      <w:pPr>
        <w:jc w:val="both"/>
      </w:pPr>
    </w:p>
    <w:p w14:paraId="6154B8D8" w14:textId="77777777" w:rsidR="00095F12" w:rsidRDefault="00095F12" w:rsidP="009B711B">
      <w:pPr>
        <w:jc w:val="both"/>
      </w:pPr>
    </w:p>
    <w:p w14:paraId="09BB2BC7" w14:textId="77777777" w:rsidR="00095F12" w:rsidRDefault="00095F12" w:rsidP="009B711B">
      <w:pPr>
        <w:jc w:val="both"/>
      </w:pPr>
    </w:p>
    <w:p w14:paraId="40307E55" w14:textId="77777777" w:rsidR="00095F12" w:rsidRDefault="00095F12" w:rsidP="009B711B">
      <w:pPr>
        <w:jc w:val="both"/>
      </w:pPr>
    </w:p>
    <w:p w14:paraId="167BAAC9" w14:textId="450619A5" w:rsidR="006C41A6" w:rsidRDefault="006C41A6" w:rsidP="006C41A6">
      <w:pPr>
        <w:pStyle w:val="ListParagraph"/>
        <w:numPr>
          <w:ilvl w:val="0"/>
          <w:numId w:val="37"/>
        </w:numPr>
        <w:jc w:val="both"/>
      </w:pPr>
      <w:r>
        <w:lastRenderedPageBreak/>
        <w:t>ode45(</w:t>
      </w:r>
      <w:proofErr w:type="spellStart"/>
      <w:r>
        <w:t>Dormand</w:t>
      </w:r>
      <w:proofErr w:type="spellEnd"/>
      <w:r>
        <w:t>-Prince)</w:t>
      </w:r>
    </w:p>
    <w:p w14:paraId="1612A017" w14:textId="77777777" w:rsidR="006C41A6" w:rsidRDefault="006C41A6" w:rsidP="006C41A6">
      <w:pPr>
        <w:ind w:left="360"/>
        <w:jc w:val="both"/>
      </w:pPr>
    </w:p>
    <w:p w14:paraId="4748F1DC" w14:textId="42B0817A" w:rsidR="006C41A6" w:rsidRDefault="006C41A6" w:rsidP="00FA67E6">
      <w:pPr>
        <w:ind w:left="360"/>
        <w:jc w:val="center"/>
      </w:pPr>
      <w:r>
        <w:rPr>
          <w:noProof/>
          <w:lang w:val="en-IN" w:eastAsia="en-IN"/>
        </w:rPr>
        <w:drawing>
          <wp:inline distT="0" distB="0" distL="0" distR="0" wp14:anchorId="0863ED55" wp14:editId="7C947858">
            <wp:extent cx="3629025" cy="5476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9025" cy="5476875"/>
                    </a:xfrm>
                    <a:prstGeom prst="rect">
                      <a:avLst/>
                    </a:prstGeom>
                  </pic:spPr>
                </pic:pic>
              </a:graphicData>
            </a:graphic>
          </wp:inline>
        </w:drawing>
      </w:r>
    </w:p>
    <w:p w14:paraId="53947841" w14:textId="7F5EDEF3" w:rsidR="00FA67E6" w:rsidRDefault="00FA67E6" w:rsidP="00FA67E6">
      <w:pPr>
        <w:ind w:left="360"/>
        <w:jc w:val="center"/>
      </w:pPr>
      <w:r>
        <w:t>Figure 31</w:t>
      </w:r>
    </w:p>
    <w:p w14:paraId="66D9B716" w14:textId="77777777" w:rsidR="006C41A6" w:rsidRDefault="006C41A6" w:rsidP="006C41A6">
      <w:pPr>
        <w:ind w:left="360"/>
        <w:jc w:val="both"/>
      </w:pPr>
    </w:p>
    <w:p w14:paraId="4951AF38" w14:textId="6DE0054D" w:rsidR="006C41A6" w:rsidRDefault="006C41A6" w:rsidP="006C41A6">
      <w:pPr>
        <w:ind w:left="360"/>
        <w:jc w:val="both"/>
      </w:pPr>
      <w:r>
        <w:t>As you notice here that there is minimal disturbance in the desired output.</w:t>
      </w:r>
    </w:p>
    <w:p w14:paraId="4638527C" w14:textId="3272B989" w:rsidR="006C41A6" w:rsidRDefault="006C41A6" w:rsidP="006C41A6">
      <w:pPr>
        <w:ind w:left="360"/>
        <w:jc w:val="both"/>
        <w:rPr>
          <w:b/>
        </w:rPr>
      </w:pPr>
      <w:r w:rsidRPr="006C41A6">
        <w:rPr>
          <w:b/>
        </w:rPr>
        <w:t>So out of all the 3, ode45 has been proved effective for my system.</w:t>
      </w:r>
    </w:p>
    <w:p w14:paraId="7644982E" w14:textId="77777777" w:rsidR="006C41A6" w:rsidRDefault="006C41A6" w:rsidP="006C41A6">
      <w:pPr>
        <w:ind w:left="360"/>
        <w:jc w:val="both"/>
        <w:rPr>
          <w:b/>
        </w:rPr>
      </w:pPr>
    </w:p>
    <w:p w14:paraId="408F0DA1" w14:textId="77777777" w:rsidR="006C41A6" w:rsidRDefault="006C41A6" w:rsidP="006C41A6">
      <w:pPr>
        <w:ind w:left="360"/>
        <w:jc w:val="both"/>
        <w:rPr>
          <w:b/>
        </w:rPr>
      </w:pPr>
    </w:p>
    <w:p w14:paraId="4B0AA923" w14:textId="77777777" w:rsidR="006C41A6" w:rsidRDefault="006C41A6" w:rsidP="006C41A6">
      <w:pPr>
        <w:ind w:left="360"/>
        <w:jc w:val="both"/>
        <w:rPr>
          <w:b/>
        </w:rPr>
      </w:pPr>
    </w:p>
    <w:p w14:paraId="730780C6" w14:textId="77777777" w:rsidR="006C41A6" w:rsidRDefault="006C41A6" w:rsidP="006C41A6">
      <w:pPr>
        <w:ind w:left="360"/>
        <w:jc w:val="both"/>
        <w:rPr>
          <w:b/>
        </w:rPr>
      </w:pPr>
    </w:p>
    <w:p w14:paraId="01E41CB3" w14:textId="77777777" w:rsidR="006C41A6" w:rsidRDefault="006C41A6" w:rsidP="006C41A6">
      <w:pPr>
        <w:ind w:left="360"/>
        <w:jc w:val="both"/>
        <w:rPr>
          <w:b/>
        </w:rPr>
      </w:pPr>
    </w:p>
    <w:p w14:paraId="272DC0BE" w14:textId="77777777" w:rsidR="006C41A6" w:rsidRPr="006C41A6" w:rsidRDefault="006C41A6" w:rsidP="006C41A6">
      <w:pPr>
        <w:ind w:left="360"/>
        <w:jc w:val="both"/>
        <w:rPr>
          <w:b/>
        </w:rPr>
      </w:pPr>
    </w:p>
    <w:p w14:paraId="1F6B6988" w14:textId="77777777" w:rsidR="00095F12" w:rsidRDefault="00095F12" w:rsidP="009B711B">
      <w:pPr>
        <w:jc w:val="both"/>
      </w:pPr>
    </w:p>
    <w:p w14:paraId="76BC5A66" w14:textId="77777777" w:rsidR="00095F12" w:rsidRDefault="00095F12" w:rsidP="009B711B">
      <w:pPr>
        <w:jc w:val="both"/>
      </w:pPr>
    </w:p>
    <w:p w14:paraId="32E4ECA6" w14:textId="77777777" w:rsidR="00095F12" w:rsidRDefault="00095F12" w:rsidP="009B711B">
      <w:pPr>
        <w:jc w:val="both"/>
      </w:pPr>
    </w:p>
    <w:p w14:paraId="51DA887F" w14:textId="1E9C62A1" w:rsidR="00F2539D" w:rsidRPr="00A75F08" w:rsidRDefault="00F2539D" w:rsidP="00F2539D">
      <w:pPr>
        <w:pStyle w:val="ListParagraph"/>
        <w:numPr>
          <w:ilvl w:val="1"/>
          <w:numId w:val="32"/>
        </w:numPr>
        <w:jc w:val="both"/>
        <w:rPr>
          <w:b/>
        </w:rPr>
      </w:pPr>
      <w:r w:rsidRPr="00A75F08">
        <w:rPr>
          <w:b/>
        </w:rPr>
        <w:lastRenderedPageBreak/>
        <w:t xml:space="preserve">MATLAB function block </w:t>
      </w:r>
    </w:p>
    <w:p w14:paraId="1B581EA5" w14:textId="77777777" w:rsidR="00F2539D" w:rsidRDefault="00F2539D" w:rsidP="00F2539D">
      <w:pPr>
        <w:ind w:left="360"/>
        <w:jc w:val="both"/>
      </w:pPr>
    </w:p>
    <w:p w14:paraId="123C3A2D" w14:textId="1CA3D9AE" w:rsidR="00F2539D" w:rsidRDefault="00F2539D" w:rsidP="00F2539D">
      <w:pPr>
        <w:ind w:left="360"/>
        <w:jc w:val="both"/>
      </w:pPr>
      <w:r>
        <w:t xml:space="preserve">In the model </w:t>
      </w:r>
      <w:proofErr w:type="gramStart"/>
      <w:r>
        <w:t>designed ,</w:t>
      </w:r>
      <w:proofErr w:type="gramEnd"/>
      <w:r>
        <w:t xml:space="preserve"> there has been 2 MATLAB functions that has been used.</w:t>
      </w:r>
    </w:p>
    <w:p w14:paraId="155F3D1A" w14:textId="77777777" w:rsidR="00F2539D" w:rsidRDefault="00F2539D" w:rsidP="00F2539D">
      <w:pPr>
        <w:ind w:left="360"/>
        <w:jc w:val="both"/>
      </w:pPr>
    </w:p>
    <w:p w14:paraId="54E296AA" w14:textId="048780DA" w:rsidR="00F2539D" w:rsidRDefault="00F2539D" w:rsidP="00F2539D">
      <w:pPr>
        <w:pStyle w:val="ListParagraph"/>
        <w:numPr>
          <w:ilvl w:val="0"/>
          <w:numId w:val="38"/>
        </w:numPr>
        <w:jc w:val="both"/>
      </w:pPr>
      <w:r>
        <w:t>To Update plant model(Before Adaptive MPC) – The code inside the function is :</w:t>
      </w:r>
    </w:p>
    <w:p w14:paraId="6441F342" w14:textId="77777777" w:rsidR="00F2539D" w:rsidRDefault="00F2539D" w:rsidP="00F2539D">
      <w:pPr>
        <w:ind w:left="360"/>
        <w:jc w:val="both"/>
      </w:pPr>
    </w:p>
    <w:p w14:paraId="1E4EE406" w14:textId="50010D45" w:rsidR="00F2539D" w:rsidRDefault="00F2539D" w:rsidP="00FA67E6">
      <w:pPr>
        <w:ind w:left="360"/>
        <w:jc w:val="center"/>
      </w:pPr>
      <w:r>
        <w:rPr>
          <w:noProof/>
          <w:lang w:val="en-IN" w:eastAsia="en-IN"/>
        </w:rPr>
        <w:drawing>
          <wp:inline distT="0" distB="0" distL="0" distR="0" wp14:anchorId="5366E269" wp14:editId="2D08C7E3">
            <wp:extent cx="5162550" cy="6172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62550" cy="6172200"/>
                    </a:xfrm>
                    <a:prstGeom prst="rect">
                      <a:avLst/>
                    </a:prstGeom>
                  </pic:spPr>
                </pic:pic>
              </a:graphicData>
            </a:graphic>
          </wp:inline>
        </w:drawing>
      </w:r>
    </w:p>
    <w:p w14:paraId="759C1D97" w14:textId="4632E80B" w:rsidR="00FA67E6" w:rsidRDefault="00FA67E6" w:rsidP="00FA67E6">
      <w:pPr>
        <w:ind w:left="360"/>
        <w:jc w:val="center"/>
      </w:pPr>
      <w:r>
        <w:t>Figure 32</w:t>
      </w:r>
    </w:p>
    <w:p w14:paraId="19B8E504" w14:textId="77777777" w:rsidR="00095F12" w:rsidRDefault="00095F12" w:rsidP="009B711B">
      <w:pPr>
        <w:jc w:val="both"/>
      </w:pPr>
    </w:p>
    <w:p w14:paraId="5B81D83F" w14:textId="77777777" w:rsidR="00095F12" w:rsidRDefault="00095F12" w:rsidP="009B711B">
      <w:pPr>
        <w:jc w:val="both"/>
      </w:pPr>
    </w:p>
    <w:p w14:paraId="1F51C367" w14:textId="77777777" w:rsidR="00095F12" w:rsidRDefault="00095F12" w:rsidP="009B711B">
      <w:pPr>
        <w:jc w:val="both"/>
      </w:pPr>
    </w:p>
    <w:p w14:paraId="1EC20A15" w14:textId="77777777" w:rsidR="00095F12" w:rsidRDefault="00095F12" w:rsidP="009B711B">
      <w:pPr>
        <w:jc w:val="both"/>
      </w:pPr>
    </w:p>
    <w:p w14:paraId="15097BEF" w14:textId="77777777" w:rsidR="00095F12" w:rsidRDefault="00095F12" w:rsidP="009B711B">
      <w:pPr>
        <w:jc w:val="both"/>
      </w:pPr>
    </w:p>
    <w:p w14:paraId="4187966E" w14:textId="7207B4FA" w:rsidR="00F2539D" w:rsidRDefault="00F2539D" w:rsidP="00F2539D">
      <w:pPr>
        <w:pStyle w:val="ListParagraph"/>
        <w:numPr>
          <w:ilvl w:val="0"/>
          <w:numId w:val="38"/>
        </w:numPr>
        <w:jc w:val="both"/>
      </w:pPr>
      <w:r>
        <w:t xml:space="preserve">Inside the plant model(After Adaptive MPC) </w:t>
      </w:r>
      <w:r w:rsidR="00344F7A">
        <w:t>–</w:t>
      </w:r>
      <w:r>
        <w:t xml:space="preserve"> </w:t>
      </w:r>
      <w:r w:rsidR="00344F7A">
        <w:t>The code inside the function is :</w:t>
      </w:r>
    </w:p>
    <w:p w14:paraId="2CB6C020" w14:textId="63A5DEF8" w:rsidR="00344F7A" w:rsidRDefault="00344F7A" w:rsidP="00FA67E6">
      <w:pPr>
        <w:ind w:left="360"/>
        <w:jc w:val="center"/>
      </w:pPr>
      <w:r>
        <w:rPr>
          <w:noProof/>
          <w:lang w:val="en-IN" w:eastAsia="en-IN"/>
        </w:rPr>
        <w:drawing>
          <wp:inline distT="0" distB="0" distL="0" distR="0" wp14:anchorId="6D67BD90" wp14:editId="7954749F">
            <wp:extent cx="5247861" cy="2951922"/>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275" cy="2952155"/>
                    </a:xfrm>
                    <a:prstGeom prst="rect">
                      <a:avLst/>
                    </a:prstGeom>
                  </pic:spPr>
                </pic:pic>
              </a:graphicData>
            </a:graphic>
          </wp:inline>
        </w:drawing>
      </w:r>
    </w:p>
    <w:p w14:paraId="29FCBCE6" w14:textId="5FAAA51C" w:rsidR="00FA67E6" w:rsidRDefault="00FA67E6" w:rsidP="00FA67E6">
      <w:pPr>
        <w:ind w:left="360"/>
        <w:jc w:val="center"/>
      </w:pPr>
      <w:r>
        <w:t>Figure 33</w:t>
      </w:r>
    </w:p>
    <w:p w14:paraId="150FCBE2" w14:textId="77777777" w:rsidR="00344F7A" w:rsidRDefault="00344F7A" w:rsidP="00344F7A">
      <w:pPr>
        <w:ind w:left="360"/>
        <w:jc w:val="both"/>
      </w:pPr>
    </w:p>
    <w:p w14:paraId="7FEAF278" w14:textId="561DA2D2" w:rsidR="00344F7A" w:rsidRPr="00A75F08" w:rsidRDefault="00344F7A" w:rsidP="00344F7A">
      <w:pPr>
        <w:pStyle w:val="ListParagraph"/>
        <w:numPr>
          <w:ilvl w:val="1"/>
          <w:numId w:val="32"/>
        </w:numPr>
        <w:jc w:val="both"/>
        <w:rPr>
          <w:b/>
        </w:rPr>
      </w:pPr>
      <w:r w:rsidRPr="00A75F08">
        <w:rPr>
          <w:b/>
        </w:rPr>
        <w:t>Lookup Table and Signal Builder</w:t>
      </w:r>
    </w:p>
    <w:p w14:paraId="7D26D746" w14:textId="77777777" w:rsidR="00344F7A" w:rsidRDefault="00344F7A" w:rsidP="00344F7A">
      <w:pPr>
        <w:ind w:left="360"/>
        <w:jc w:val="both"/>
      </w:pPr>
    </w:p>
    <w:p w14:paraId="78A6DEEB" w14:textId="77777777" w:rsidR="00344F7A" w:rsidRDefault="00344F7A" w:rsidP="00344F7A">
      <w:pPr>
        <w:ind w:left="360"/>
        <w:jc w:val="both"/>
      </w:pPr>
      <w:r>
        <w:t xml:space="preserve">The lookup table and signal builder both are joined together and given as </w:t>
      </w:r>
      <w:proofErr w:type="gramStart"/>
      <w:r>
        <w:t>input(</w:t>
      </w:r>
      <w:proofErr w:type="gramEnd"/>
      <w:r>
        <w:t>longitudinal velocity) to the system.</w:t>
      </w:r>
    </w:p>
    <w:p w14:paraId="344AB040" w14:textId="77777777" w:rsidR="00344F7A" w:rsidRDefault="00344F7A" w:rsidP="00344F7A">
      <w:pPr>
        <w:ind w:left="360"/>
        <w:jc w:val="both"/>
      </w:pPr>
    </w:p>
    <w:p w14:paraId="08F84232" w14:textId="77777777" w:rsidR="00344F7A" w:rsidRDefault="00344F7A" w:rsidP="00344F7A">
      <w:pPr>
        <w:ind w:left="360"/>
        <w:jc w:val="both"/>
      </w:pPr>
      <w:r>
        <w:t xml:space="preserve">Signal </w:t>
      </w:r>
      <w:proofErr w:type="gramStart"/>
      <w:r>
        <w:t>builder :</w:t>
      </w:r>
      <w:proofErr w:type="gramEnd"/>
      <w:r>
        <w:t xml:space="preserve"> </w:t>
      </w:r>
    </w:p>
    <w:p w14:paraId="46C9C464" w14:textId="3C6D00A7" w:rsidR="00344F7A" w:rsidRDefault="00344F7A" w:rsidP="00344F7A">
      <w:pPr>
        <w:ind w:left="360"/>
        <w:jc w:val="both"/>
      </w:pPr>
      <w:r>
        <w:t>The signal in signal builder is designed as shown –</w:t>
      </w:r>
    </w:p>
    <w:p w14:paraId="007B7B21" w14:textId="77777777" w:rsidR="00344F7A" w:rsidRDefault="00344F7A" w:rsidP="00344F7A">
      <w:pPr>
        <w:ind w:left="360"/>
        <w:jc w:val="both"/>
      </w:pPr>
    </w:p>
    <w:p w14:paraId="2A2409BB" w14:textId="77777777" w:rsidR="00344F7A" w:rsidRDefault="00344F7A" w:rsidP="00FA67E6">
      <w:pPr>
        <w:ind w:left="360"/>
        <w:jc w:val="center"/>
      </w:pPr>
      <w:r>
        <w:rPr>
          <w:noProof/>
          <w:lang w:val="en-IN" w:eastAsia="en-IN"/>
        </w:rPr>
        <w:drawing>
          <wp:inline distT="0" distB="0" distL="0" distR="0" wp14:anchorId="4A4CEC1B" wp14:editId="61C8C8D0">
            <wp:extent cx="5943600" cy="217666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176669"/>
                    </a:xfrm>
                    <a:prstGeom prst="rect">
                      <a:avLst/>
                    </a:prstGeom>
                  </pic:spPr>
                </pic:pic>
              </a:graphicData>
            </a:graphic>
          </wp:inline>
        </w:drawing>
      </w:r>
    </w:p>
    <w:p w14:paraId="308D1763" w14:textId="2C6B5555" w:rsidR="00FA67E6" w:rsidRDefault="00FA67E6" w:rsidP="00FA67E6">
      <w:pPr>
        <w:ind w:left="360"/>
        <w:jc w:val="center"/>
      </w:pPr>
      <w:r>
        <w:t>Figure 34</w:t>
      </w:r>
    </w:p>
    <w:p w14:paraId="2F53A150" w14:textId="439626B9" w:rsidR="00344F7A" w:rsidRDefault="00344F7A" w:rsidP="00344F7A">
      <w:pPr>
        <w:ind w:left="360"/>
        <w:jc w:val="both"/>
      </w:pPr>
      <w:r>
        <w:t xml:space="preserve"> </w:t>
      </w:r>
    </w:p>
    <w:p w14:paraId="09279C64" w14:textId="36603EEC" w:rsidR="00344F7A" w:rsidRDefault="00344F7A" w:rsidP="00344F7A">
      <w:pPr>
        <w:ind w:left="360"/>
        <w:jc w:val="both"/>
      </w:pPr>
      <w:r>
        <w:t xml:space="preserve"> </w:t>
      </w:r>
    </w:p>
    <w:p w14:paraId="7754B0DE" w14:textId="078A4960" w:rsidR="00095F12" w:rsidRDefault="00344F7A" w:rsidP="009B711B">
      <w:pPr>
        <w:jc w:val="both"/>
      </w:pPr>
      <w:r>
        <w:lastRenderedPageBreak/>
        <w:t xml:space="preserve">Now the output of the signal builder is given to a lookup table in such a way that the output of the lookup table is double the input. </w:t>
      </w:r>
    </w:p>
    <w:p w14:paraId="5F2DAE32" w14:textId="5D51F752" w:rsidR="00344F7A" w:rsidRDefault="00344F7A" w:rsidP="009B711B">
      <w:pPr>
        <w:jc w:val="both"/>
      </w:pPr>
      <w:r>
        <w:t xml:space="preserve">The script written for lookup table is </w:t>
      </w:r>
      <w:proofErr w:type="gramStart"/>
      <w:r>
        <w:t>shown :</w:t>
      </w:r>
      <w:proofErr w:type="gramEnd"/>
    </w:p>
    <w:p w14:paraId="2C89F422" w14:textId="77777777" w:rsidR="00344F7A" w:rsidRDefault="00344F7A" w:rsidP="009B711B">
      <w:pPr>
        <w:jc w:val="both"/>
      </w:pPr>
    </w:p>
    <w:p w14:paraId="4367930B" w14:textId="00571707" w:rsidR="00344F7A" w:rsidRDefault="00344F7A" w:rsidP="00FA67E6">
      <w:pPr>
        <w:jc w:val="center"/>
      </w:pPr>
      <w:r>
        <w:rPr>
          <w:noProof/>
          <w:lang w:val="en-IN" w:eastAsia="en-IN"/>
        </w:rPr>
        <w:drawing>
          <wp:inline distT="0" distB="0" distL="0" distR="0" wp14:anchorId="281B20A4" wp14:editId="33BFF6CB">
            <wp:extent cx="2124075" cy="581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075" cy="581025"/>
                    </a:xfrm>
                    <a:prstGeom prst="rect">
                      <a:avLst/>
                    </a:prstGeom>
                  </pic:spPr>
                </pic:pic>
              </a:graphicData>
            </a:graphic>
          </wp:inline>
        </w:drawing>
      </w:r>
    </w:p>
    <w:p w14:paraId="380AF917" w14:textId="6DB00541" w:rsidR="00FA67E6" w:rsidRDefault="00FA67E6" w:rsidP="00FA67E6">
      <w:pPr>
        <w:jc w:val="center"/>
      </w:pPr>
      <w:r>
        <w:t>Figure 35</w:t>
      </w:r>
    </w:p>
    <w:p w14:paraId="666B88FC" w14:textId="28AAB4D6" w:rsidR="00344F7A" w:rsidRDefault="00344F7A" w:rsidP="009B711B">
      <w:pPr>
        <w:jc w:val="both"/>
      </w:pPr>
      <w:r>
        <w:t xml:space="preserve">And the plot of the lookup table </w:t>
      </w:r>
      <w:proofErr w:type="gramStart"/>
      <w:r>
        <w:t>is :</w:t>
      </w:r>
      <w:proofErr w:type="gramEnd"/>
    </w:p>
    <w:p w14:paraId="37E83488" w14:textId="77777777" w:rsidR="00344F7A" w:rsidRDefault="00344F7A" w:rsidP="009B711B">
      <w:pPr>
        <w:jc w:val="both"/>
      </w:pPr>
    </w:p>
    <w:p w14:paraId="3076400B" w14:textId="2CD4B120" w:rsidR="00344F7A" w:rsidRDefault="00344F7A" w:rsidP="00FA67E6">
      <w:pPr>
        <w:jc w:val="center"/>
      </w:pPr>
      <w:r>
        <w:rPr>
          <w:noProof/>
          <w:lang w:val="en-IN" w:eastAsia="en-IN"/>
        </w:rPr>
        <w:drawing>
          <wp:inline distT="0" distB="0" distL="0" distR="0" wp14:anchorId="769BF442" wp14:editId="57F68DCC">
            <wp:extent cx="4552950" cy="3657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2950" cy="3657600"/>
                    </a:xfrm>
                    <a:prstGeom prst="rect">
                      <a:avLst/>
                    </a:prstGeom>
                  </pic:spPr>
                </pic:pic>
              </a:graphicData>
            </a:graphic>
          </wp:inline>
        </w:drawing>
      </w:r>
    </w:p>
    <w:p w14:paraId="14C68A79" w14:textId="7929BAF3" w:rsidR="00FA67E6" w:rsidRDefault="00FA67E6" w:rsidP="00FA67E6">
      <w:pPr>
        <w:jc w:val="center"/>
      </w:pPr>
      <w:r>
        <w:t>Figure 36</w:t>
      </w:r>
    </w:p>
    <w:p w14:paraId="6234277C" w14:textId="77777777" w:rsidR="00344F7A" w:rsidRDefault="00344F7A" w:rsidP="009B711B">
      <w:pPr>
        <w:jc w:val="both"/>
      </w:pPr>
    </w:p>
    <w:p w14:paraId="05DBB756" w14:textId="123DEE95" w:rsidR="00344F7A" w:rsidRDefault="00344F7A" w:rsidP="009B711B">
      <w:pPr>
        <w:jc w:val="both"/>
      </w:pPr>
    </w:p>
    <w:p w14:paraId="07122D5D" w14:textId="77777777" w:rsidR="00095F12" w:rsidRDefault="00095F12" w:rsidP="009B711B">
      <w:pPr>
        <w:jc w:val="both"/>
      </w:pPr>
    </w:p>
    <w:p w14:paraId="3FD048A0" w14:textId="77777777" w:rsidR="00344F7A" w:rsidRDefault="00344F7A" w:rsidP="009B711B">
      <w:pPr>
        <w:jc w:val="both"/>
      </w:pPr>
    </w:p>
    <w:p w14:paraId="347EFD64" w14:textId="77777777" w:rsidR="00344F7A" w:rsidRDefault="00344F7A" w:rsidP="009B711B">
      <w:pPr>
        <w:jc w:val="both"/>
      </w:pPr>
    </w:p>
    <w:p w14:paraId="06CBA1F3" w14:textId="77777777" w:rsidR="00344F7A" w:rsidRDefault="00344F7A" w:rsidP="009B711B">
      <w:pPr>
        <w:jc w:val="both"/>
      </w:pPr>
    </w:p>
    <w:p w14:paraId="5F62EDE0" w14:textId="77777777" w:rsidR="00095F12" w:rsidRDefault="00095F12" w:rsidP="009B711B">
      <w:pPr>
        <w:jc w:val="both"/>
      </w:pPr>
    </w:p>
    <w:p w14:paraId="4CF26791" w14:textId="77777777" w:rsidR="007A72F6" w:rsidRDefault="007A72F6" w:rsidP="009B711B">
      <w:pPr>
        <w:jc w:val="both"/>
      </w:pPr>
    </w:p>
    <w:p w14:paraId="0A7C0B35" w14:textId="77777777" w:rsidR="007A72F6" w:rsidRDefault="007A72F6" w:rsidP="009B711B">
      <w:pPr>
        <w:jc w:val="both"/>
      </w:pPr>
    </w:p>
    <w:p w14:paraId="7BEF1C92" w14:textId="77777777" w:rsidR="00237C1F" w:rsidRDefault="00237C1F" w:rsidP="009B711B">
      <w:pPr>
        <w:jc w:val="both"/>
      </w:pPr>
    </w:p>
    <w:p w14:paraId="4E5686BB" w14:textId="41F108CD" w:rsidR="00A8717A" w:rsidRDefault="00542BFC" w:rsidP="00542BFC">
      <w:pPr>
        <w:pStyle w:val="Heading2"/>
        <w:spacing w:line="276" w:lineRule="auto"/>
        <w:jc w:val="both"/>
      </w:pPr>
      <w:r>
        <w:lastRenderedPageBreak/>
        <w:t>References:</w:t>
      </w:r>
    </w:p>
    <w:p w14:paraId="6ED2599E" w14:textId="77777777" w:rsidR="00E25A6A" w:rsidRDefault="00E25A6A" w:rsidP="00542BFC">
      <w:pPr>
        <w:pStyle w:val="Heading2"/>
        <w:spacing w:line="276" w:lineRule="auto"/>
        <w:jc w:val="both"/>
      </w:pPr>
      <w:bookmarkStart w:id="0" w:name="_GoBack"/>
      <w:bookmarkEnd w:id="0"/>
    </w:p>
    <w:p w14:paraId="2417F8E6" w14:textId="3DFE258E" w:rsidR="0048123B" w:rsidRDefault="00234CE2" w:rsidP="00542BFC">
      <w:pPr>
        <w:pStyle w:val="Heading2"/>
        <w:numPr>
          <w:ilvl w:val="0"/>
          <w:numId w:val="29"/>
        </w:numPr>
        <w:spacing w:line="276" w:lineRule="auto"/>
        <w:jc w:val="both"/>
        <w:rPr>
          <w:sz w:val="24"/>
          <w:szCs w:val="24"/>
        </w:rPr>
      </w:pPr>
      <w:r>
        <w:rPr>
          <w:sz w:val="24"/>
          <w:szCs w:val="24"/>
        </w:rPr>
        <w:t>Genesis – MBD Training course</w:t>
      </w:r>
    </w:p>
    <w:p w14:paraId="56EB7F55" w14:textId="57DB2DC1" w:rsidR="00542BFC" w:rsidRDefault="00354968" w:rsidP="00542BFC">
      <w:pPr>
        <w:pStyle w:val="Heading2"/>
        <w:numPr>
          <w:ilvl w:val="0"/>
          <w:numId w:val="29"/>
        </w:numPr>
        <w:spacing w:line="276" w:lineRule="auto"/>
        <w:jc w:val="both"/>
        <w:rPr>
          <w:sz w:val="24"/>
          <w:szCs w:val="24"/>
        </w:rPr>
      </w:pPr>
      <w:r>
        <w:rPr>
          <w:sz w:val="24"/>
          <w:szCs w:val="24"/>
        </w:rPr>
        <w:t>Genesis – AAEL Training Course</w:t>
      </w:r>
    </w:p>
    <w:p w14:paraId="0E772001" w14:textId="1BA2E960" w:rsidR="00354968" w:rsidRDefault="00354968" w:rsidP="00542BFC">
      <w:pPr>
        <w:pStyle w:val="Heading2"/>
        <w:numPr>
          <w:ilvl w:val="0"/>
          <w:numId w:val="29"/>
        </w:numPr>
        <w:spacing w:line="276" w:lineRule="auto"/>
        <w:jc w:val="both"/>
        <w:rPr>
          <w:sz w:val="24"/>
          <w:szCs w:val="24"/>
        </w:rPr>
      </w:pPr>
      <w:r>
        <w:rPr>
          <w:sz w:val="24"/>
          <w:szCs w:val="24"/>
        </w:rPr>
        <w:t>Adaptive Cruise Control – Wikipedia</w:t>
      </w:r>
    </w:p>
    <w:p w14:paraId="125EC955" w14:textId="47FF1397" w:rsidR="00354968" w:rsidRPr="00354968" w:rsidRDefault="00354968" w:rsidP="00542BFC">
      <w:pPr>
        <w:pStyle w:val="Heading2"/>
        <w:numPr>
          <w:ilvl w:val="0"/>
          <w:numId w:val="29"/>
        </w:numPr>
        <w:spacing w:line="276" w:lineRule="auto"/>
        <w:jc w:val="both"/>
        <w:rPr>
          <w:rFonts w:asciiTheme="minorHAnsi" w:hAnsiTheme="minorHAnsi"/>
          <w:sz w:val="24"/>
          <w:szCs w:val="24"/>
        </w:rPr>
      </w:pPr>
      <w:r w:rsidRPr="00354968">
        <w:rPr>
          <w:rFonts w:asciiTheme="minorHAnsi" w:hAnsiTheme="minorHAnsi"/>
          <w:sz w:val="24"/>
          <w:szCs w:val="24"/>
        </w:rPr>
        <w:t>“</w:t>
      </w:r>
      <w:r w:rsidRPr="00354968">
        <w:rPr>
          <w:rFonts w:asciiTheme="minorHAnsi" w:hAnsiTheme="minorHAnsi"/>
          <w:color w:val="111111"/>
          <w:sz w:val="24"/>
          <w:szCs w:val="24"/>
          <w:shd w:val="clear" w:color="auto" w:fill="FFFFFF"/>
        </w:rPr>
        <w:t>Overview and analysis of Vehicle Automation and Communication Systems from a motorway traffic management perspective”</w:t>
      </w:r>
      <w:r>
        <w:rPr>
          <w:rFonts w:asciiTheme="minorHAnsi" w:hAnsiTheme="minorHAnsi"/>
          <w:color w:val="111111"/>
          <w:sz w:val="24"/>
          <w:szCs w:val="24"/>
          <w:shd w:val="clear" w:color="auto" w:fill="FFFFFF"/>
        </w:rPr>
        <w:t xml:space="preserve"> – Christiana </w:t>
      </w:r>
      <w:proofErr w:type="spellStart"/>
      <w:r>
        <w:rPr>
          <w:rFonts w:asciiTheme="minorHAnsi" w:hAnsiTheme="minorHAnsi"/>
          <w:color w:val="111111"/>
          <w:sz w:val="24"/>
          <w:szCs w:val="24"/>
          <w:shd w:val="clear" w:color="auto" w:fill="FFFFFF"/>
        </w:rPr>
        <w:t>Diakaki</w:t>
      </w:r>
      <w:proofErr w:type="spellEnd"/>
    </w:p>
    <w:p w14:paraId="62497D78" w14:textId="77777777" w:rsidR="00354968" w:rsidRPr="00354968" w:rsidRDefault="00354968" w:rsidP="00354968">
      <w:pPr>
        <w:pStyle w:val="NoSpacing"/>
        <w:numPr>
          <w:ilvl w:val="0"/>
          <w:numId w:val="29"/>
        </w:numPr>
        <w:rPr>
          <w:sz w:val="24"/>
          <w:szCs w:val="24"/>
        </w:rPr>
      </w:pPr>
      <w:r>
        <w:rPr>
          <w:color w:val="111111"/>
          <w:sz w:val="24"/>
          <w:szCs w:val="24"/>
          <w:shd w:val="clear" w:color="auto" w:fill="FFFFFF"/>
        </w:rPr>
        <w:t>Straits Research –</w:t>
      </w:r>
    </w:p>
    <w:p w14:paraId="1F9F551C" w14:textId="448D3668" w:rsidR="00354968" w:rsidRPr="00354968" w:rsidRDefault="00354968" w:rsidP="00354968">
      <w:pPr>
        <w:pStyle w:val="NoSpacing"/>
        <w:ind w:left="720"/>
        <w:rPr>
          <w:sz w:val="24"/>
          <w:szCs w:val="24"/>
        </w:rPr>
      </w:pPr>
      <w:r w:rsidRPr="00354968">
        <w:rPr>
          <w:color w:val="111111"/>
          <w:sz w:val="24"/>
          <w:szCs w:val="24"/>
          <w:shd w:val="clear" w:color="auto" w:fill="FFFFFF"/>
        </w:rPr>
        <w:t>https://straitsresearch.com/report/adaptive-cruise-control-market</w:t>
      </w:r>
      <w:r>
        <w:rPr>
          <w:color w:val="111111"/>
          <w:sz w:val="24"/>
          <w:szCs w:val="24"/>
          <w:shd w:val="clear" w:color="auto" w:fill="FFFFFF"/>
        </w:rPr>
        <w:t xml:space="preserve"> </w:t>
      </w:r>
    </w:p>
    <w:p w14:paraId="0805AAF4" w14:textId="68E2DD1D" w:rsidR="00354968" w:rsidRDefault="00354968" w:rsidP="00354968">
      <w:pPr>
        <w:pStyle w:val="NoSpacing"/>
        <w:numPr>
          <w:ilvl w:val="0"/>
          <w:numId w:val="29"/>
        </w:numPr>
        <w:rPr>
          <w:sz w:val="24"/>
          <w:szCs w:val="24"/>
        </w:rPr>
      </w:pPr>
      <w:r>
        <w:rPr>
          <w:sz w:val="24"/>
          <w:szCs w:val="24"/>
        </w:rPr>
        <w:t xml:space="preserve"> “</w:t>
      </w:r>
      <w:r w:rsidRPr="00354968">
        <w:rPr>
          <w:sz w:val="24"/>
          <w:szCs w:val="24"/>
        </w:rPr>
        <w:t>A Framework for Modelin</w:t>
      </w:r>
      <w:r>
        <w:rPr>
          <w:sz w:val="24"/>
          <w:szCs w:val="24"/>
        </w:rPr>
        <w:t>g and Analyzing Fault-Tolerance” -</w:t>
      </w:r>
      <w:r w:rsidRPr="00354968">
        <w:t xml:space="preserve"> </w:t>
      </w:r>
      <w:r w:rsidRPr="00354968">
        <w:rPr>
          <w:sz w:val="24"/>
          <w:szCs w:val="24"/>
        </w:rPr>
        <w:t>Betty H.C. Cheng</w:t>
      </w:r>
    </w:p>
    <w:p w14:paraId="33421C6C" w14:textId="3F5065AB" w:rsidR="00234CE2" w:rsidRDefault="00234CE2" w:rsidP="00354968">
      <w:pPr>
        <w:pStyle w:val="NoSpacing"/>
        <w:numPr>
          <w:ilvl w:val="0"/>
          <w:numId w:val="29"/>
        </w:numPr>
        <w:rPr>
          <w:sz w:val="24"/>
          <w:szCs w:val="24"/>
        </w:rPr>
      </w:pPr>
      <w:r>
        <w:rPr>
          <w:sz w:val="24"/>
          <w:szCs w:val="24"/>
        </w:rPr>
        <w:t>MATLAB Documentation – Driver Design Scenario</w:t>
      </w:r>
    </w:p>
    <w:p w14:paraId="32AE6BBE" w14:textId="11EF1E0D" w:rsidR="00234CE2" w:rsidRPr="00234CE2" w:rsidRDefault="00234CE2" w:rsidP="00234CE2">
      <w:pPr>
        <w:pStyle w:val="ListParagraph"/>
        <w:numPr>
          <w:ilvl w:val="0"/>
          <w:numId w:val="29"/>
        </w:numPr>
        <w:rPr>
          <w:szCs w:val="24"/>
        </w:rPr>
      </w:pPr>
      <w:r>
        <w:t>“</w:t>
      </w:r>
      <w:r>
        <w:t>Model Predictive Control Approach to Design Practical Adaptive Cruise Control for Traffic Jam</w:t>
      </w:r>
      <w:r>
        <w:t xml:space="preserve">” – </w:t>
      </w:r>
      <w:proofErr w:type="spellStart"/>
      <w:r>
        <w:t>Taku</w:t>
      </w:r>
      <w:proofErr w:type="spellEnd"/>
      <w:r>
        <w:t xml:space="preserve"> TAKAHAMA</w:t>
      </w:r>
    </w:p>
    <w:p w14:paraId="1B51C1CA" w14:textId="44860D56" w:rsidR="00234CE2" w:rsidRDefault="00234CE2" w:rsidP="00234CE2">
      <w:pPr>
        <w:pStyle w:val="NoSpacing"/>
        <w:numPr>
          <w:ilvl w:val="0"/>
          <w:numId w:val="29"/>
        </w:numPr>
        <w:rPr>
          <w:sz w:val="24"/>
          <w:szCs w:val="24"/>
        </w:rPr>
      </w:pPr>
      <w:r>
        <w:rPr>
          <w:sz w:val="24"/>
          <w:szCs w:val="24"/>
        </w:rPr>
        <w:t>MATLAB Documentation of Adaptive Cruise Control</w:t>
      </w:r>
    </w:p>
    <w:p w14:paraId="3B260E43" w14:textId="5C6DCFAA" w:rsidR="00234CE2" w:rsidRDefault="00234CE2" w:rsidP="00234CE2">
      <w:pPr>
        <w:pStyle w:val="NoSpacing"/>
        <w:numPr>
          <w:ilvl w:val="0"/>
          <w:numId w:val="29"/>
        </w:numPr>
        <w:rPr>
          <w:sz w:val="24"/>
          <w:szCs w:val="24"/>
        </w:rPr>
      </w:pPr>
      <w:r>
        <w:rPr>
          <w:sz w:val="24"/>
          <w:szCs w:val="24"/>
        </w:rPr>
        <w:t xml:space="preserve">Solver choice for Simulink - </w:t>
      </w:r>
      <w:hyperlink r:id="rId48" w:history="1">
        <w:r w:rsidRPr="00C46647">
          <w:rPr>
            <w:rStyle w:val="Hyperlink"/>
            <w:sz w:val="24"/>
            <w:szCs w:val="24"/>
          </w:rPr>
          <w:t>https://blogs.mathworks.com/racing-lounge/2017/12/08/solver-choice/</w:t>
        </w:r>
      </w:hyperlink>
    </w:p>
    <w:p w14:paraId="5DAFFE21" w14:textId="70B717F2" w:rsidR="00234CE2" w:rsidRDefault="00234CE2" w:rsidP="00234CE2">
      <w:pPr>
        <w:pStyle w:val="NoSpacing"/>
        <w:numPr>
          <w:ilvl w:val="0"/>
          <w:numId w:val="29"/>
        </w:numPr>
        <w:rPr>
          <w:sz w:val="24"/>
          <w:szCs w:val="24"/>
        </w:rPr>
      </w:pPr>
      <w:r>
        <w:rPr>
          <w:sz w:val="24"/>
          <w:szCs w:val="24"/>
        </w:rPr>
        <w:t xml:space="preserve">Adaptive MPC videos by MATLAB - </w:t>
      </w:r>
      <w:hyperlink r:id="rId49" w:history="1">
        <w:r w:rsidRPr="00C46647">
          <w:rPr>
            <w:rStyle w:val="Hyperlink"/>
            <w:sz w:val="24"/>
            <w:szCs w:val="24"/>
          </w:rPr>
          <w:t>https://www.youtube.com/watch?v=aQhpvrQPxD4</w:t>
        </w:r>
      </w:hyperlink>
    </w:p>
    <w:p w14:paraId="13AACCD7" w14:textId="13B0AC18" w:rsidR="00983C94" w:rsidRDefault="00983C94" w:rsidP="00234CE2">
      <w:pPr>
        <w:pStyle w:val="NoSpacing"/>
        <w:numPr>
          <w:ilvl w:val="0"/>
          <w:numId w:val="29"/>
        </w:numPr>
        <w:rPr>
          <w:sz w:val="24"/>
          <w:szCs w:val="24"/>
        </w:rPr>
      </w:pPr>
      <w:r>
        <w:rPr>
          <w:sz w:val="24"/>
          <w:szCs w:val="24"/>
        </w:rPr>
        <w:t xml:space="preserve">“Development and Validation of Functional Model of a Cruise Control System” -  Marcel </w:t>
      </w:r>
      <w:proofErr w:type="spellStart"/>
      <w:r>
        <w:rPr>
          <w:sz w:val="24"/>
          <w:szCs w:val="24"/>
        </w:rPr>
        <w:t>Romijn</w:t>
      </w:r>
      <w:proofErr w:type="spellEnd"/>
    </w:p>
    <w:p w14:paraId="7BC6BF6D" w14:textId="76847AC6" w:rsidR="00983C94" w:rsidRDefault="00983C94" w:rsidP="00234CE2">
      <w:pPr>
        <w:pStyle w:val="NoSpacing"/>
        <w:numPr>
          <w:ilvl w:val="0"/>
          <w:numId w:val="29"/>
        </w:numPr>
        <w:rPr>
          <w:sz w:val="24"/>
          <w:szCs w:val="24"/>
        </w:rPr>
      </w:pPr>
      <w:r>
        <w:rPr>
          <w:sz w:val="24"/>
          <w:szCs w:val="24"/>
        </w:rPr>
        <w:t>Development of Cruise Control using Rhapsody – G.R de Boer</w:t>
      </w:r>
    </w:p>
    <w:p w14:paraId="5366FB82" w14:textId="77777777" w:rsidR="00983C94" w:rsidRDefault="00983C94" w:rsidP="00983C94">
      <w:pPr>
        <w:pStyle w:val="NoSpacing"/>
        <w:ind w:left="720"/>
        <w:rPr>
          <w:sz w:val="24"/>
          <w:szCs w:val="24"/>
        </w:rPr>
      </w:pPr>
    </w:p>
    <w:p w14:paraId="0E2515CE" w14:textId="74FEB7A8" w:rsidR="00234CE2" w:rsidRDefault="00234CE2" w:rsidP="00234CE2">
      <w:pPr>
        <w:pStyle w:val="NoSpacing"/>
        <w:ind w:left="720"/>
        <w:rPr>
          <w:sz w:val="24"/>
          <w:szCs w:val="24"/>
        </w:rPr>
      </w:pPr>
      <w:r>
        <w:rPr>
          <w:sz w:val="24"/>
          <w:szCs w:val="24"/>
        </w:rPr>
        <w:t xml:space="preserve"> </w:t>
      </w:r>
    </w:p>
    <w:p w14:paraId="65BA679E" w14:textId="77777777" w:rsidR="00234CE2" w:rsidRPr="00234CE2" w:rsidRDefault="00234CE2" w:rsidP="00234CE2">
      <w:pPr>
        <w:pStyle w:val="NoSpacing"/>
        <w:rPr>
          <w:sz w:val="24"/>
          <w:szCs w:val="24"/>
        </w:rPr>
      </w:pPr>
    </w:p>
    <w:p w14:paraId="44DE90A8" w14:textId="5342584B" w:rsidR="00AF6FB4" w:rsidRDefault="00234CE2" w:rsidP="00234CE2">
      <w:pPr>
        <w:pStyle w:val="NoSpacing"/>
        <w:rPr>
          <w:sz w:val="24"/>
          <w:szCs w:val="24"/>
        </w:rPr>
      </w:pPr>
      <w:r>
        <w:rPr>
          <w:sz w:val="24"/>
          <w:szCs w:val="24"/>
        </w:rPr>
        <w:t xml:space="preserve">  </w:t>
      </w:r>
    </w:p>
    <w:p w14:paraId="5384D695" w14:textId="77777777" w:rsidR="00AF6FB4" w:rsidRPr="00354968" w:rsidRDefault="00AF6FB4" w:rsidP="00AF6FB4">
      <w:pPr>
        <w:pStyle w:val="NoSpacing"/>
        <w:ind w:left="720"/>
        <w:rPr>
          <w:sz w:val="24"/>
          <w:szCs w:val="24"/>
        </w:rPr>
      </w:pPr>
    </w:p>
    <w:sectPr w:rsidR="00AF6FB4" w:rsidRPr="00354968" w:rsidSect="001D706F">
      <w:headerReference w:type="default" r:id="rId50"/>
      <w:footerReference w:type="default" r:id="rId51"/>
      <w:footerReference w:type="first" r:id="rId52"/>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43169" w14:textId="77777777" w:rsidR="007B4993" w:rsidRDefault="007B4993" w:rsidP="004B7E44">
      <w:r>
        <w:separator/>
      </w:r>
    </w:p>
  </w:endnote>
  <w:endnote w:type="continuationSeparator" w:id="0">
    <w:p w14:paraId="4ADB06F2" w14:textId="77777777" w:rsidR="007B4993" w:rsidRDefault="007B499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ork Sans">
    <w:altName w:val="Courier New"/>
    <w:charset w:val="00"/>
    <w:family w:val="auto"/>
    <w:pitch w:val="variable"/>
    <w:sig w:usb0="00000001"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9028173"/>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40F6920F" w:rsidR="00215256" w:rsidRPr="000F28B1" w:rsidRDefault="00215256" w:rsidP="000F28B1">
        <w:pPr>
          <w:pStyle w:val="Footer"/>
          <w:pBdr>
            <w:top w:val="single" w:sz="4" w:space="1" w:color="D9D9D9" w:themeColor="background1" w:themeShade="D9"/>
          </w:pBdr>
          <w:jc w:val="right"/>
          <w:rPr>
            <w:rFonts w:asciiTheme="majorHAnsi" w:hAnsiTheme="majorHAnsi"/>
            <w:b/>
            <w:bCs/>
          </w:rPr>
        </w:pPr>
        <w:r>
          <w:br/>
        </w:r>
        <w:r>
          <w:rPr>
            <w:noProof/>
            <w:lang w:val="en-IN" w:eastAsia="en-IN"/>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Pr="001D706F">
          <w:rPr>
            <w:rFonts w:asciiTheme="majorHAnsi" w:hAnsiTheme="majorHAnsi"/>
            <w:color w:val="753DFF" w:themeColor="accent4"/>
            <w:sz w:val="20"/>
          </w:rPr>
          <w:fldChar w:fldCharType="begin"/>
        </w:r>
        <w:r w:rsidRPr="001D706F">
          <w:rPr>
            <w:rFonts w:asciiTheme="majorHAnsi" w:hAnsiTheme="majorHAnsi"/>
            <w:color w:val="753DFF" w:themeColor="accent4"/>
            <w:sz w:val="20"/>
          </w:rPr>
          <w:instrText xml:space="preserve"> PAGE   \* MERGEFORMAT </w:instrText>
        </w:r>
        <w:r w:rsidRPr="001D706F">
          <w:rPr>
            <w:rFonts w:asciiTheme="majorHAnsi" w:hAnsiTheme="majorHAnsi"/>
            <w:color w:val="753DFF" w:themeColor="accent4"/>
            <w:sz w:val="20"/>
          </w:rPr>
          <w:fldChar w:fldCharType="separate"/>
        </w:r>
        <w:r w:rsidR="00E25A6A" w:rsidRPr="00E25A6A">
          <w:rPr>
            <w:rFonts w:asciiTheme="majorHAnsi" w:hAnsiTheme="majorHAnsi"/>
            <w:bCs/>
            <w:noProof/>
            <w:color w:val="753DFF" w:themeColor="accent4"/>
            <w:sz w:val="20"/>
          </w:rPr>
          <w:t>32</w:t>
        </w:r>
        <w:r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951825"/>
      <w:docPartObj>
        <w:docPartGallery w:val="Page Numbers (Bottom of Page)"/>
        <w:docPartUnique/>
      </w:docPartObj>
    </w:sdtPr>
    <w:sdtEndPr>
      <w:rPr>
        <w:noProof/>
      </w:rPr>
    </w:sdtEndPr>
    <w:sdtContent>
      <w:p w14:paraId="1625893C" w14:textId="74973E2B" w:rsidR="00215256" w:rsidRDefault="00215256"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33317D" w14:textId="77777777" w:rsidR="007B4993" w:rsidRDefault="007B4993" w:rsidP="004B7E44">
      <w:r>
        <w:separator/>
      </w:r>
    </w:p>
  </w:footnote>
  <w:footnote w:type="continuationSeparator" w:id="0">
    <w:p w14:paraId="798491FA" w14:textId="77777777" w:rsidR="007B4993" w:rsidRDefault="007B4993"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15256" w14:paraId="17DC6454" w14:textId="77777777" w:rsidTr="004B7E44">
      <w:trPr>
        <w:trHeight w:val="1318"/>
      </w:trPr>
      <w:tc>
        <w:tcPr>
          <w:tcW w:w="12210" w:type="dxa"/>
          <w:tcBorders>
            <w:top w:val="nil"/>
            <w:left w:val="nil"/>
            <w:bottom w:val="nil"/>
            <w:right w:val="nil"/>
          </w:tcBorders>
        </w:tcPr>
        <w:p w14:paraId="4D0A1BE1" w14:textId="5E44324C" w:rsidR="00215256" w:rsidRDefault="00215256"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F28EF"/>
    <w:multiLevelType w:val="hybridMultilevel"/>
    <w:tmpl w:val="2ACAF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335E92"/>
    <w:multiLevelType w:val="hybridMultilevel"/>
    <w:tmpl w:val="E5E40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265C90"/>
    <w:multiLevelType w:val="hybridMultilevel"/>
    <w:tmpl w:val="7EEA37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4A2039"/>
    <w:multiLevelType w:val="hybridMultilevel"/>
    <w:tmpl w:val="CA2A3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BC2349"/>
    <w:multiLevelType w:val="multilevel"/>
    <w:tmpl w:val="F00A6298"/>
    <w:lvl w:ilvl="0">
      <w:start w:val="1"/>
      <w:numFmt w:val="decimal"/>
      <w:lvlText w:val="%1."/>
      <w:lvlJc w:val="left"/>
      <w:pPr>
        <w:ind w:left="1080" w:hanging="720"/>
      </w:pPr>
      <w:rPr>
        <w:rFonts w:hint="default"/>
        <w:sz w:val="36"/>
        <w:szCs w:val="36"/>
      </w:rPr>
    </w:lvl>
    <w:lvl w:ilvl="1">
      <w:start w:val="2"/>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800" w:hanging="1440"/>
      </w:pPr>
      <w:rPr>
        <w:rFonts w:hint="default"/>
        <w:b/>
      </w:rPr>
    </w:lvl>
    <w:lvl w:ilvl="4">
      <w:start w:val="1"/>
      <w:numFmt w:val="decimal"/>
      <w:isLgl/>
      <w:lvlText w:val="%1.%2.%3.%4.%5"/>
      <w:lvlJc w:val="left"/>
      <w:pPr>
        <w:ind w:left="2160" w:hanging="1800"/>
      </w:pPr>
      <w:rPr>
        <w:rFonts w:hint="default"/>
        <w:b/>
      </w:rPr>
    </w:lvl>
    <w:lvl w:ilvl="5">
      <w:start w:val="1"/>
      <w:numFmt w:val="decimal"/>
      <w:isLgl/>
      <w:lvlText w:val="%1.%2.%3.%4.%5.%6"/>
      <w:lvlJc w:val="left"/>
      <w:pPr>
        <w:ind w:left="2520" w:hanging="2160"/>
      </w:pPr>
      <w:rPr>
        <w:rFonts w:hint="default"/>
        <w:b/>
      </w:rPr>
    </w:lvl>
    <w:lvl w:ilvl="6">
      <w:start w:val="1"/>
      <w:numFmt w:val="decimal"/>
      <w:isLgl/>
      <w:lvlText w:val="%1.%2.%3.%4.%5.%6.%7"/>
      <w:lvlJc w:val="left"/>
      <w:pPr>
        <w:ind w:left="2880" w:hanging="252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3240" w:hanging="2880"/>
      </w:pPr>
      <w:rPr>
        <w:rFonts w:hint="default"/>
        <w:b/>
      </w:rPr>
    </w:lvl>
  </w:abstractNum>
  <w:abstractNum w:abstractNumId="5">
    <w:nsid w:val="16C53875"/>
    <w:multiLevelType w:val="hybridMultilevel"/>
    <w:tmpl w:val="AE8CC6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EA0BDA"/>
    <w:multiLevelType w:val="hybridMultilevel"/>
    <w:tmpl w:val="78143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C202E85"/>
    <w:multiLevelType w:val="hybridMultilevel"/>
    <w:tmpl w:val="7200C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359387E"/>
    <w:multiLevelType w:val="multilevel"/>
    <w:tmpl w:val="E3D28914"/>
    <w:lvl w:ilvl="0">
      <w:start w:val="7"/>
      <w:numFmt w:val="decimal"/>
      <w:lvlText w:val="%1"/>
      <w:lvlJc w:val="left"/>
      <w:pPr>
        <w:ind w:left="735" w:hanging="735"/>
      </w:pPr>
      <w:rPr>
        <w:rFonts w:hint="default"/>
      </w:rPr>
    </w:lvl>
    <w:lvl w:ilvl="1">
      <w:start w:val="1"/>
      <w:numFmt w:val="decimal"/>
      <w:lvlText w:val="%1.%2"/>
      <w:lvlJc w:val="left"/>
      <w:pPr>
        <w:ind w:left="915" w:hanging="735"/>
      </w:pPr>
      <w:rPr>
        <w:rFonts w:hint="default"/>
      </w:rPr>
    </w:lvl>
    <w:lvl w:ilvl="2">
      <w:start w:val="2"/>
      <w:numFmt w:val="decimal"/>
      <w:lvlText w:val="%1.%2.%3"/>
      <w:lvlJc w:val="left"/>
      <w:pPr>
        <w:ind w:left="1095" w:hanging="735"/>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9">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994F19"/>
    <w:multiLevelType w:val="hybridMultilevel"/>
    <w:tmpl w:val="4D0A0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E29288D"/>
    <w:multiLevelType w:val="hybridMultilevel"/>
    <w:tmpl w:val="31420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27037DD"/>
    <w:multiLevelType w:val="multilevel"/>
    <w:tmpl w:val="C948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3C3C1A"/>
    <w:multiLevelType w:val="hybridMultilevel"/>
    <w:tmpl w:val="F2E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A3508D"/>
    <w:multiLevelType w:val="hybridMultilevel"/>
    <w:tmpl w:val="7E68D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C76339"/>
    <w:multiLevelType w:val="multilevel"/>
    <w:tmpl w:val="A6D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E26892"/>
    <w:multiLevelType w:val="multilevel"/>
    <w:tmpl w:val="05947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235" w:hanging="435"/>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4E15FA"/>
    <w:multiLevelType w:val="hybridMultilevel"/>
    <w:tmpl w:val="0D4EE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9D37426"/>
    <w:multiLevelType w:val="multilevel"/>
    <w:tmpl w:val="F00A6298"/>
    <w:lvl w:ilvl="0">
      <w:start w:val="1"/>
      <w:numFmt w:val="decimal"/>
      <w:lvlText w:val="%1."/>
      <w:lvlJc w:val="left"/>
      <w:pPr>
        <w:ind w:left="1080" w:hanging="720"/>
      </w:pPr>
      <w:rPr>
        <w:rFonts w:hint="default"/>
        <w:sz w:val="36"/>
        <w:szCs w:val="36"/>
      </w:rPr>
    </w:lvl>
    <w:lvl w:ilvl="1">
      <w:start w:val="2"/>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800" w:hanging="1440"/>
      </w:pPr>
      <w:rPr>
        <w:rFonts w:hint="default"/>
        <w:b/>
      </w:rPr>
    </w:lvl>
    <w:lvl w:ilvl="4">
      <w:start w:val="1"/>
      <w:numFmt w:val="decimal"/>
      <w:isLgl/>
      <w:lvlText w:val="%1.%2.%3.%4.%5"/>
      <w:lvlJc w:val="left"/>
      <w:pPr>
        <w:ind w:left="2160" w:hanging="1800"/>
      </w:pPr>
      <w:rPr>
        <w:rFonts w:hint="default"/>
        <w:b/>
      </w:rPr>
    </w:lvl>
    <w:lvl w:ilvl="5">
      <w:start w:val="1"/>
      <w:numFmt w:val="decimal"/>
      <w:isLgl/>
      <w:lvlText w:val="%1.%2.%3.%4.%5.%6"/>
      <w:lvlJc w:val="left"/>
      <w:pPr>
        <w:ind w:left="2520" w:hanging="2160"/>
      </w:pPr>
      <w:rPr>
        <w:rFonts w:hint="default"/>
        <w:b/>
      </w:rPr>
    </w:lvl>
    <w:lvl w:ilvl="6">
      <w:start w:val="1"/>
      <w:numFmt w:val="decimal"/>
      <w:isLgl/>
      <w:lvlText w:val="%1.%2.%3.%4.%5.%6.%7"/>
      <w:lvlJc w:val="left"/>
      <w:pPr>
        <w:ind w:left="2880" w:hanging="252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3240" w:hanging="2880"/>
      </w:pPr>
      <w:rPr>
        <w:rFonts w:hint="default"/>
        <w:b/>
      </w:rPr>
    </w:lvl>
  </w:abstractNum>
  <w:abstractNum w:abstractNumId="19">
    <w:nsid w:val="4FAF3FC4"/>
    <w:multiLevelType w:val="hybridMultilevel"/>
    <w:tmpl w:val="CC2A1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2276217"/>
    <w:multiLevelType w:val="hybridMultilevel"/>
    <w:tmpl w:val="30DE2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44D4DC7"/>
    <w:multiLevelType w:val="hybridMultilevel"/>
    <w:tmpl w:val="0016BFE4"/>
    <w:lvl w:ilvl="0" w:tplc="87AC66E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4742DAE"/>
    <w:multiLevelType w:val="multilevel"/>
    <w:tmpl w:val="F00A6298"/>
    <w:lvl w:ilvl="0">
      <w:start w:val="1"/>
      <w:numFmt w:val="decimal"/>
      <w:lvlText w:val="%1."/>
      <w:lvlJc w:val="left"/>
      <w:pPr>
        <w:ind w:left="1080" w:hanging="720"/>
      </w:pPr>
      <w:rPr>
        <w:rFonts w:hint="default"/>
        <w:sz w:val="36"/>
        <w:szCs w:val="36"/>
      </w:rPr>
    </w:lvl>
    <w:lvl w:ilvl="1">
      <w:start w:val="2"/>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800" w:hanging="1440"/>
      </w:pPr>
      <w:rPr>
        <w:rFonts w:hint="default"/>
        <w:b/>
      </w:rPr>
    </w:lvl>
    <w:lvl w:ilvl="4">
      <w:start w:val="1"/>
      <w:numFmt w:val="decimal"/>
      <w:isLgl/>
      <w:lvlText w:val="%1.%2.%3.%4.%5"/>
      <w:lvlJc w:val="left"/>
      <w:pPr>
        <w:ind w:left="2160" w:hanging="1800"/>
      </w:pPr>
      <w:rPr>
        <w:rFonts w:hint="default"/>
        <w:b/>
      </w:rPr>
    </w:lvl>
    <w:lvl w:ilvl="5">
      <w:start w:val="1"/>
      <w:numFmt w:val="decimal"/>
      <w:isLgl/>
      <w:lvlText w:val="%1.%2.%3.%4.%5.%6"/>
      <w:lvlJc w:val="left"/>
      <w:pPr>
        <w:ind w:left="2520" w:hanging="2160"/>
      </w:pPr>
      <w:rPr>
        <w:rFonts w:hint="default"/>
        <w:b/>
      </w:rPr>
    </w:lvl>
    <w:lvl w:ilvl="6">
      <w:start w:val="1"/>
      <w:numFmt w:val="decimal"/>
      <w:isLgl/>
      <w:lvlText w:val="%1.%2.%3.%4.%5.%6.%7"/>
      <w:lvlJc w:val="left"/>
      <w:pPr>
        <w:ind w:left="2880" w:hanging="252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3240" w:hanging="2880"/>
      </w:pPr>
      <w:rPr>
        <w:rFonts w:hint="default"/>
        <w:b/>
      </w:rPr>
    </w:lvl>
  </w:abstractNum>
  <w:abstractNum w:abstractNumId="23">
    <w:nsid w:val="570D4E71"/>
    <w:multiLevelType w:val="hybridMultilevel"/>
    <w:tmpl w:val="C3E49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BFB7EED"/>
    <w:multiLevelType w:val="hybridMultilevel"/>
    <w:tmpl w:val="8B5E3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E2E66EC"/>
    <w:multiLevelType w:val="hybridMultilevel"/>
    <w:tmpl w:val="908E1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E6F16C7"/>
    <w:multiLevelType w:val="hybridMultilevel"/>
    <w:tmpl w:val="9696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F771EB7"/>
    <w:multiLevelType w:val="hybridMultilevel"/>
    <w:tmpl w:val="03D8DA20"/>
    <w:lvl w:ilvl="0" w:tplc="C492935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0B143D5"/>
    <w:multiLevelType w:val="hybridMultilevel"/>
    <w:tmpl w:val="FD60E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19F5B67"/>
    <w:multiLevelType w:val="hybridMultilevel"/>
    <w:tmpl w:val="86642752"/>
    <w:lvl w:ilvl="0" w:tplc="619C1DF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2D96751"/>
    <w:multiLevelType w:val="multilevel"/>
    <w:tmpl w:val="AB6C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E23A7A"/>
    <w:multiLevelType w:val="multilevel"/>
    <w:tmpl w:val="A1666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nsid w:val="64641CFF"/>
    <w:multiLevelType w:val="hybridMultilevel"/>
    <w:tmpl w:val="AA6C6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C560074"/>
    <w:multiLevelType w:val="hybridMultilevel"/>
    <w:tmpl w:val="97949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7CC1FC3"/>
    <w:multiLevelType w:val="hybridMultilevel"/>
    <w:tmpl w:val="7940022E"/>
    <w:lvl w:ilvl="0" w:tplc="107017EE">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DF2709B"/>
    <w:multiLevelType w:val="multilevel"/>
    <w:tmpl w:val="6CA437EE"/>
    <w:lvl w:ilvl="0">
      <w:start w:val="8"/>
      <w:numFmt w:val="decimal"/>
      <w:lvlText w:val="%1"/>
      <w:lvlJc w:val="left"/>
      <w:pPr>
        <w:ind w:left="495" w:hanging="49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37">
    <w:nsid w:val="7E706CC9"/>
    <w:multiLevelType w:val="hybridMultilevel"/>
    <w:tmpl w:val="99A4CE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F7E612E"/>
    <w:multiLevelType w:val="multilevel"/>
    <w:tmpl w:val="BB402658"/>
    <w:lvl w:ilvl="0">
      <w:start w:val="7"/>
      <w:numFmt w:val="decimal"/>
      <w:lvlText w:val="%1"/>
      <w:lvlJc w:val="left"/>
      <w:pPr>
        <w:ind w:left="495" w:hanging="49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26"/>
  </w:num>
  <w:num w:numId="2">
    <w:abstractNumId w:val="9"/>
  </w:num>
  <w:num w:numId="3">
    <w:abstractNumId w:val="2"/>
  </w:num>
  <w:num w:numId="4">
    <w:abstractNumId w:val="7"/>
  </w:num>
  <w:num w:numId="5">
    <w:abstractNumId w:val="16"/>
  </w:num>
  <w:num w:numId="6">
    <w:abstractNumId w:val="12"/>
  </w:num>
  <w:num w:numId="7">
    <w:abstractNumId w:val="31"/>
  </w:num>
  <w:num w:numId="8">
    <w:abstractNumId w:val="33"/>
  </w:num>
  <w:num w:numId="9">
    <w:abstractNumId w:val="30"/>
  </w:num>
  <w:num w:numId="10">
    <w:abstractNumId w:val="28"/>
  </w:num>
  <w:num w:numId="11">
    <w:abstractNumId w:val="21"/>
  </w:num>
  <w:num w:numId="12">
    <w:abstractNumId w:val="22"/>
  </w:num>
  <w:num w:numId="13">
    <w:abstractNumId w:val="13"/>
  </w:num>
  <w:num w:numId="14">
    <w:abstractNumId w:val="25"/>
  </w:num>
  <w:num w:numId="15">
    <w:abstractNumId w:val="11"/>
  </w:num>
  <w:num w:numId="16">
    <w:abstractNumId w:val="10"/>
  </w:num>
  <w:num w:numId="17">
    <w:abstractNumId w:val="1"/>
  </w:num>
  <w:num w:numId="18">
    <w:abstractNumId w:val="3"/>
  </w:num>
  <w:num w:numId="19">
    <w:abstractNumId w:val="27"/>
  </w:num>
  <w:num w:numId="20">
    <w:abstractNumId w:val="24"/>
  </w:num>
  <w:num w:numId="21">
    <w:abstractNumId w:val="20"/>
  </w:num>
  <w:num w:numId="22">
    <w:abstractNumId w:val="29"/>
  </w:num>
  <w:num w:numId="23">
    <w:abstractNumId w:val="5"/>
  </w:num>
  <w:num w:numId="24">
    <w:abstractNumId w:val="8"/>
  </w:num>
  <w:num w:numId="25">
    <w:abstractNumId w:val="38"/>
  </w:num>
  <w:num w:numId="26">
    <w:abstractNumId w:val="18"/>
  </w:num>
  <w:num w:numId="27">
    <w:abstractNumId w:val="4"/>
  </w:num>
  <w:num w:numId="28">
    <w:abstractNumId w:val="36"/>
  </w:num>
  <w:num w:numId="29">
    <w:abstractNumId w:val="37"/>
  </w:num>
  <w:num w:numId="30">
    <w:abstractNumId w:val="6"/>
  </w:num>
  <w:num w:numId="31">
    <w:abstractNumId w:val="17"/>
  </w:num>
  <w:num w:numId="32">
    <w:abstractNumId w:val="32"/>
  </w:num>
  <w:num w:numId="33">
    <w:abstractNumId w:val="14"/>
  </w:num>
  <w:num w:numId="34">
    <w:abstractNumId w:val="23"/>
  </w:num>
  <w:num w:numId="35">
    <w:abstractNumId w:val="15"/>
  </w:num>
  <w:num w:numId="36">
    <w:abstractNumId w:val="19"/>
  </w:num>
  <w:num w:numId="37">
    <w:abstractNumId w:val="0"/>
  </w:num>
  <w:num w:numId="38">
    <w:abstractNumId w:val="34"/>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4525E"/>
    <w:rsid w:val="00047499"/>
    <w:rsid w:val="00054012"/>
    <w:rsid w:val="000957A9"/>
    <w:rsid w:val="00095F12"/>
    <w:rsid w:val="000A2A2C"/>
    <w:rsid w:val="000C2856"/>
    <w:rsid w:val="000F28B1"/>
    <w:rsid w:val="001109ED"/>
    <w:rsid w:val="0012491C"/>
    <w:rsid w:val="001375FF"/>
    <w:rsid w:val="001476B4"/>
    <w:rsid w:val="00157028"/>
    <w:rsid w:val="0015797A"/>
    <w:rsid w:val="00160CFF"/>
    <w:rsid w:val="001719CD"/>
    <w:rsid w:val="00191080"/>
    <w:rsid w:val="001B00F5"/>
    <w:rsid w:val="001C6F74"/>
    <w:rsid w:val="001D706F"/>
    <w:rsid w:val="001F4B50"/>
    <w:rsid w:val="00210921"/>
    <w:rsid w:val="00215256"/>
    <w:rsid w:val="00234CE2"/>
    <w:rsid w:val="00234F17"/>
    <w:rsid w:val="00237C1F"/>
    <w:rsid w:val="002445FF"/>
    <w:rsid w:val="00292207"/>
    <w:rsid w:val="00293B83"/>
    <w:rsid w:val="002A3240"/>
    <w:rsid w:val="002A686E"/>
    <w:rsid w:val="002D3E5C"/>
    <w:rsid w:val="002E7B53"/>
    <w:rsid w:val="00300629"/>
    <w:rsid w:val="003152DD"/>
    <w:rsid w:val="00330869"/>
    <w:rsid w:val="003311D1"/>
    <w:rsid w:val="003439BA"/>
    <w:rsid w:val="00344F7A"/>
    <w:rsid w:val="00354968"/>
    <w:rsid w:val="00362D24"/>
    <w:rsid w:val="00366AFB"/>
    <w:rsid w:val="00370781"/>
    <w:rsid w:val="00395ACC"/>
    <w:rsid w:val="003A1FAC"/>
    <w:rsid w:val="003A4A72"/>
    <w:rsid w:val="003A6606"/>
    <w:rsid w:val="003D1B68"/>
    <w:rsid w:val="003E2C6C"/>
    <w:rsid w:val="003F7829"/>
    <w:rsid w:val="00421EC6"/>
    <w:rsid w:val="0043549F"/>
    <w:rsid w:val="00446711"/>
    <w:rsid w:val="00463010"/>
    <w:rsid w:val="0048123B"/>
    <w:rsid w:val="00483682"/>
    <w:rsid w:val="0049115E"/>
    <w:rsid w:val="004A1E46"/>
    <w:rsid w:val="004B7E44"/>
    <w:rsid w:val="004D5252"/>
    <w:rsid w:val="004F2264"/>
    <w:rsid w:val="004F2B86"/>
    <w:rsid w:val="00510170"/>
    <w:rsid w:val="0051741E"/>
    <w:rsid w:val="005211B7"/>
    <w:rsid w:val="00542BFC"/>
    <w:rsid w:val="005937C7"/>
    <w:rsid w:val="005A5631"/>
    <w:rsid w:val="005A718F"/>
    <w:rsid w:val="005A78CD"/>
    <w:rsid w:val="005B26AB"/>
    <w:rsid w:val="005C652A"/>
    <w:rsid w:val="005D06CC"/>
    <w:rsid w:val="005E1383"/>
    <w:rsid w:val="005E3BA0"/>
    <w:rsid w:val="00611711"/>
    <w:rsid w:val="0061296A"/>
    <w:rsid w:val="00635419"/>
    <w:rsid w:val="00636184"/>
    <w:rsid w:val="00645454"/>
    <w:rsid w:val="006A3CE7"/>
    <w:rsid w:val="006C1837"/>
    <w:rsid w:val="006C40DC"/>
    <w:rsid w:val="006C41A6"/>
    <w:rsid w:val="006C5B81"/>
    <w:rsid w:val="006D299D"/>
    <w:rsid w:val="006E5604"/>
    <w:rsid w:val="006F5FD5"/>
    <w:rsid w:val="00732C47"/>
    <w:rsid w:val="007516CF"/>
    <w:rsid w:val="007A7073"/>
    <w:rsid w:val="007A72F6"/>
    <w:rsid w:val="007B4993"/>
    <w:rsid w:val="007E6BCB"/>
    <w:rsid w:val="007E6EF1"/>
    <w:rsid w:val="00803766"/>
    <w:rsid w:val="008962D5"/>
    <w:rsid w:val="0089796B"/>
    <w:rsid w:val="008A1DEC"/>
    <w:rsid w:val="008A6ED4"/>
    <w:rsid w:val="008B1F00"/>
    <w:rsid w:val="008B33BC"/>
    <w:rsid w:val="008B77AB"/>
    <w:rsid w:val="008D0D9B"/>
    <w:rsid w:val="008E6220"/>
    <w:rsid w:val="00900298"/>
    <w:rsid w:val="009120E9"/>
    <w:rsid w:val="00923B9C"/>
    <w:rsid w:val="00934C13"/>
    <w:rsid w:val="00937F5D"/>
    <w:rsid w:val="00945900"/>
    <w:rsid w:val="00953C61"/>
    <w:rsid w:val="00954F01"/>
    <w:rsid w:val="00974E53"/>
    <w:rsid w:val="00983C94"/>
    <w:rsid w:val="009861BD"/>
    <w:rsid w:val="00990887"/>
    <w:rsid w:val="0099166B"/>
    <w:rsid w:val="009A6F68"/>
    <w:rsid w:val="009B302E"/>
    <w:rsid w:val="009B711B"/>
    <w:rsid w:val="009C396C"/>
    <w:rsid w:val="009E5DE1"/>
    <w:rsid w:val="00A43636"/>
    <w:rsid w:val="00A466E6"/>
    <w:rsid w:val="00A6207A"/>
    <w:rsid w:val="00A661AE"/>
    <w:rsid w:val="00A75F08"/>
    <w:rsid w:val="00A86E82"/>
    <w:rsid w:val="00A8717A"/>
    <w:rsid w:val="00A912A3"/>
    <w:rsid w:val="00A9169A"/>
    <w:rsid w:val="00AB7996"/>
    <w:rsid w:val="00AD1873"/>
    <w:rsid w:val="00AF6FB4"/>
    <w:rsid w:val="00AF7AE4"/>
    <w:rsid w:val="00B2388B"/>
    <w:rsid w:val="00B3774E"/>
    <w:rsid w:val="00B510FD"/>
    <w:rsid w:val="00B572B4"/>
    <w:rsid w:val="00B724E4"/>
    <w:rsid w:val="00B76954"/>
    <w:rsid w:val="00B77910"/>
    <w:rsid w:val="00B92FF1"/>
    <w:rsid w:val="00B94966"/>
    <w:rsid w:val="00BC324C"/>
    <w:rsid w:val="00C136E2"/>
    <w:rsid w:val="00C3054F"/>
    <w:rsid w:val="00C5262E"/>
    <w:rsid w:val="00C653FF"/>
    <w:rsid w:val="00CA491C"/>
    <w:rsid w:val="00CB0F69"/>
    <w:rsid w:val="00CC47D8"/>
    <w:rsid w:val="00D03729"/>
    <w:rsid w:val="00D22A12"/>
    <w:rsid w:val="00D33C75"/>
    <w:rsid w:val="00D40AE1"/>
    <w:rsid w:val="00D6170A"/>
    <w:rsid w:val="00DB24DA"/>
    <w:rsid w:val="00DB26A7"/>
    <w:rsid w:val="00E01B09"/>
    <w:rsid w:val="00E25A6A"/>
    <w:rsid w:val="00E404A4"/>
    <w:rsid w:val="00E44BE5"/>
    <w:rsid w:val="00E44CDC"/>
    <w:rsid w:val="00E701F4"/>
    <w:rsid w:val="00E76CAD"/>
    <w:rsid w:val="00E86FD0"/>
    <w:rsid w:val="00E94B5F"/>
    <w:rsid w:val="00EB1F29"/>
    <w:rsid w:val="00EC419C"/>
    <w:rsid w:val="00EC65FE"/>
    <w:rsid w:val="00EE5BA8"/>
    <w:rsid w:val="00F153D8"/>
    <w:rsid w:val="00F213DA"/>
    <w:rsid w:val="00F2539D"/>
    <w:rsid w:val="00F25C30"/>
    <w:rsid w:val="00F315BD"/>
    <w:rsid w:val="00F32713"/>
    <w:rsid w:val="00F47594"/>
    <w:rsid w:val="00F51988"/>
    <w:rsid w:val="00F532A6"/>
    <w:rsid w:val="00F66475"/>
    <w:rsid w:val="00F66B3E"/>
    <w:rsid w:val="00F91B19"/>
    <w:rsid w:val="00FA67E6"/>
    <w:rsid w:val="00FA76DE"/>
    <w:rsid w:val="00FC151B"/>
    <w:rsid w:val="00FC3B32"/>
    <w:rsid w:val="00FC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803766"/>
    <w:pPr>
      <w:jc w:val="both"/>
      <w:outlineLvl w:val="2"/>
    </w:pPr>
    <w:rPr>
      <w:rFonts w:asciiTheme="majorHAnsi" w:eastAsia="Times New Roman" w:hAnsiTheme="majorHAnsi" w:cs="Times New Roman"/>
      <w:b/>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803766"/>
    <w:rPr>
      <w:rFonts w:asciiTheme="majorHAnsi" w:eastAsia="Times New Roman" w:hAnsiTheme="majorHAnsi" w:cs="Times New Roman"/>
      <w:b/>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customStyle="1"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customStyle="1"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FC3B32"/>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FC3B32"/>
    <w:pPr>
      <w:spacing w:after="100"/>
      <w:ind w:left="240"/>
    </w:pPr>
  </w:style>
  <w:style w:type="paragraph" w:styleId="TOC1">
    <w:name w:val="toc 1"/>
    <w:basedOn w:val="Normal"/>
    <w:next w:val="Normal"/>
    <w:autoRedefine/>
    <w:uiPriority w:val="39"/>
    <w:unhideWhenUsed/>
    <w:rsid w:val="00FC3B32"/>
    <w:pPr>
      <w:spacing w:after="100"/>
    </w:pPr>
  </w:style>
  <w:style w:type="paragraph" w:styleId="TOC3">
    <w:name w:val="toc 3"/>
    <w:basedOn w:val="Normal"/>
    <w:next w:val="Normal"/>
    <w:autoRedefine/>
    <w:uiPriority w:val="39"/>
    <w:unhideWhenUsed/>
    <w:rsid w:val="00FC3B32"/>
    <w:pPr>
      <w:spacing w:after="100"/>
      <w:ind w:left="480"/>
    </w:pPr>
  </w:style>
  <w:style w:type="character" w:styleId="Hyperlink">
    <w:name w:val="Hyperlink"/>
    <w:basedOn w:val="DefaultParagraphFont"/>
    <w:uiPriority w:val="99"/>
    <w:unhideWhenUsed/>
    <w:rsid w:val="00FC3B32"/>
    <w:rPr>
      <w:color w:val="753DFF" w:themeColor="hyperlink"/>
      <w:u w:val="single"/>
    </w:rPr>
  </w:style>
  <w:style w:type="paragraph" w:styleId="Caption">
    <w:name w:val="caption"/>
    <w:basedOn w:val="Normal"/>
    <w:next w:val="Normal"/>
    <w:uiPriority w:val="35"/>
    <w:unhideWhenUsed/>
    <w:qFormat/>
    <w:rsid w:val="00CC47D8"/>
    <w:pPr>
      <w:spacing w:after="200" w:line="240" w:lineRule="auto"/>
    </w:pPr>
    <w:rPr>
      <w:i/>
      <w:iCs/>
      <w:color w:val="4D5154" w:themeColor="text2"/>
      <w:sz w:val="18"/>
      <w:szCs w:val="18"/>
    </w:rPr>
  </w:style>
  <w:style w:type="paragraph" w:styleId="BalloonText">
    <w:name w:val="Balloon Text"/>
    <w:basedOn w:val="Normal"/>
    <w:link w:val="BalloonTextChar"/>
    <w:uiPriority w:val="99"/>
    <w:semiHidden/>
    <w:unhideWhenUsed/>
    <w:rsid w:val="00E44C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CDC"/>
    <w:rPr>
      <w:rFonts w:ascii="Tahoma" w:eastAsiaTheme="minorEastAsia" w:hAnsi="Tahoma" w:cs="Tahoma"/>
      <w:sz w:val="16"/>
      <w:szCs w:val="16"/>
    </w:rPr>
  </w:style>
  <w:style w:type="paragraph" w:styleId="NormalWeb">
    <w:name w:val="Normal (Web)"/>
    <w:basedOn w:val="Normal"/>
    <w:uiPriority w:val="99"/>
    <w:unhideWhenUsed/>
    <w:rsid w:val="001C6F74"/>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Strong">
    <w:name w:val="Strong"/>
    <w:basedOn w:val="DefaultParagraphFont"/>
    <w:uiPriority w:val="22"/>
    <w:qFormat/>
    <w:rsid w:val="00237C1F"/>
    <w:rPr>
      <w:b/>
      <w:bCs/>
    </w:rPr>
  </w:style>
  <w:style w:type="character" w:styleId="HTMLCode">
    <w:name w:val="HTML Code"/>
    <w:basedOn w:val="DefaultParagraphFont"/>
    <w:uiPriority w:val="99"/>
    <w:semiHidden/>
    <w:unhideWhenUsed/>
    <w:rsid w:val="00237C1F"/>
    <w:rPr>
      <w:rFonts w:ascii="Courier New" w:eastAsia="Times New Roman" w:hAnsi="Courier New" w:cs="Courier New"/>
      <w:sz w:val="20"/>
      <w:szCs w:val="20"/>
    </w:rPr>
  </w:style>
  <w:style w:type="table" w:styleId="LightShading">
    <w:name w:val="Light Shading"/>
    <w:basedOn w:val="TableNormal"/>
    <w:uiPriority w:val="60"/>
    <w:rsid w:val="00160CFF"/>
    <w:pPr>
      <w:spacing w:after="0" w:line="240" w:lineRule="auto"/>
    </w:pPr>
    <w:rPr>
      <w:color w:val="101111" w:themeColor="text1" w:themeShade="BF"/>
    </w:rPr>
    <w:tblPr>
      <w:tblStyleRowBandSize w:val="1"/>
      <w:tblStyleColBandSize w:val="1"/>
      <w:tblInd w:w="0" w:type="dxa"/>
      <w:tblBorders>
        <w:top w:val="single" w:sz="8" w:space="0" w:color="161718" w:themeColor="text1"/>
        <w:bottom w:val="single" w:sz="8" w:space="0" w:color="161718"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61718" w:themeColor="text1"/>
          <w:left w:val="nil"/>
          <w:bottom w:val="single" w:sz="8" w:space="0" w:color="161718" w:themeColor="text1"/>
          <w:right w:val="nil"/>
          <w:insideH w:val="nil"/>
          <w:insideV w:val="nil"/>
        </w:tcBorders>
      </w:tcPr>
    </w:tblStylePr>
    <w:tblStylePr w:type="lastRow">
      <w:pPr>
        <w:spacing w:before="0" w:after="0" w:line="240" w:lineRule="auto"/>
      </w:pPr>
      <w:rPr>
        <w:b/>
        <w:bCs/>
      </w:rPr>
      <w:tblPr/>
      <w:tcPr>
        <w:tcBorders>
          <w:top w:val="single" w:sz="8" w:space="0" w:color="161718" w:themeColor="text1"/>
          <w:left w:val="nil"/>
          <w:bottom w:val="single" w:sz="8" w:space="0" w:color="161718"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C5C8" w:themeFill="text1" w:themeFillTint="3F"/>
      </w:tcPr>
    </w:tblStylePr>
    <w:tblStylePr w:type="band1Horz">
      <w:tblPr/>
      <w:tcPr>
        <w:tcBorders>
          <w:left w:val="nil"/>
          <w:right w:val="nil"/>
          <w:insideH w:val="nil"/>
          <w:insideV w:val="nil"/>
        </w:tcBorders>
        <w:shd w:val="clear" w:color="auto" w:fill="C3C5C8" w:themeFill="text1" w:themeFillTint="3F"/>
      </w:tcPr>
    </w:tblStylePr>
  </w:style>
  <w:style w:type="character" w:styleId="Emphasis">
    <w:name w:val="Emphasis"/>
    <w:basedOn w:val="DefaultParagraphFont"/>
    <w:uiPriority w:val="20"/>
    <w:qFormat/>
    <w:rsid w:val="00D6170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803766"/>
    <w:pPr>
      <w:jc w:val="both"/>
      <w:outlineLvl w:val="2"/>
    </w:pPr>
    <w:rPr>
      <w:rFonts w:asciiTheme="majorHAnsi" w:eastAsia="Times New Roman" w:hAnsiTheme="majorHAnsi" w:cs="Times New Roman"/>
      <w:b/>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803766"/>
    <w:rPr>
      <w:rFonts w:asciiTheme="majorHAnsi" w:eastAsia="Times New Roman" w:hAnsiTheme="majorHAnsi" w:cs="Times New Roman"/>
      <w:b/>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customStyle="1"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customStyle="1"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FC3B32"/>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FC3B32"/>
    <w:pPr>
      <w:spacing w:after="100"/>
      <w:ind w:left="240"/>
    </w:pPr>
  </w:style>
  <w:style w:type="paragraph" w:styleId="TOC1">
    <w:name w:val="toc 1"/>
    <w:basedOn w:val="Normal"/>
    <w:next w:val="Normal"/>
    <w:autoRedefine/>
    <w:uiPriority w:val="39"/>
    <w:unhideWhenUsed/>
    <w:rsid w:val="00FC3B32"/>
    <w:pPr>
      <w:spacing w:after="100"/>
    </w:pPr>
  </w:style>
  <w:style w:type="paragraph" w:styleId="TOC3">
    <w:name w:val="toc 3"/>
    <w:basedOn w:val="Normal"/>
    <w:next w:val="Normal"/>
    <w:autoRedefine/>
    <w:uiPriority w:val="39"/>
    <w:unhideWhenUsed/>
    <w:rsid w:val="00FC3B32"/>
    <w:pPr>
      <w:spacing w:after="100"/>
      <w:ind w:left="480"/>
    </w:pPr>
  </w:style>
  <w:style w:type="character" w:styleId="Hyperlink">
    <w:name w:val="Hyperlink"/>
    <w:basedOn w:val="DefaultParagraphFont"/>
    <w:uiPriority w:val="99"/>
    <w:unhideWhenUsed/>
    <w:rsid w:val="00FC3B32"/>
    <w:rPr>
      <w:color w:val="753DFF" w:themeColor="hyperlink"/>
      <w:u w:val="single"/>
    </w:rPr>
  </w:style>
  <w:style w:type="paragraph" w:styleId="Caption">
    <w:name w:val="caption"/>
    <w:basedOn w:val="Normal"/>
    <w:next w:val="Normal"/>
    <w:uiPriority w:val="35"/>
    <w:unhideWhenUsed/>
    <w:qFormat/>
    <w:rsid w:val="00CC47D8"/>
    <w:pPr>
      <w:spacing w:after="200" w:line="240" w:lineRule="auto"/>
    </w:pPr>
    <w:rPr>
      <w:i/>
      <w:iCs/>
      <w:color w:val="4D5154" w:themeColor="text2"/>
      <w:sz w:val="18"/>
      <w:szCs w:val="18"/>
    </w:rPr>
  </w:style>
  <w:style w:type="paragraph" w:styleId="BalloonText">
    <w:name w:val="Balloon Text"/>
    <w:basedOn w:val="Normal"/>
    <w:link w:val="BalloonTextChar"/>
    <w:uiPriority w:val="99"/>
    <w:semiHidden/>
    <w:unhideWhenUsed/>
    <w:rsid w:val="00E44C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CDC"/>
    <w:rPr>
      <w:rFonts w:ascii="Tahoma" w:eastAsiaTheme="minorEastAsia" w:hAnsi="Tahoma" w:cs="Tahoma"/>
      <w:sz w:val="16"/>
      <w:szCs w:val="16"/>
    </w:rPr>
  </w:style>
  <w:style w:type="paragraph" w:styleId="NormalWeb">
    <w:name w:val="Normal (Web)"/>
    <w:basedOn w:val="Normal"/>
    <w:uiPriority w:val="99"/>
    <w:unhideWhenUsed/>
    <w:rsid w:val="001C6F74"/>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Strong">
    <w:name w:val="Strong"/>
    <w:basedOn w:val="DefaultParagraphFont"/>
    <w:uiPriority w:val="22"/>
    <w:qFormat/>
    <w:rsid w:val="00237C1F"/>
    <w:rPr>
      <w:b/>
      <w:bCs/>
    </w:rPr>
  </w:style>
  <w:style w:type="character" w:styleId="HTMLCode">
    <w:name w:val="HTML Code"/>
    <w:basedOn w:val="DefaultParagraphFont"/>
    <w:uiPriority w:val="99"/>
    <w:semiHidden/>
    <w:unhideWhenUsed/>
    <w:rsid w:val="00237C1F"/>
    <w:rPr>
      <w:rFonts w:ascii="Courier New" w:eastAsia="Times New Roman" w:hAnsi="Courier New" w:cs="Courier New"/>
      <w:sz w:val="20"/>
      <w:szCs w:val="20"/>
    </w:rPr>
  </w:style>
  <w:style w:type="table" w:styleId="LightShading">
    <w:name w:val="Light Shading"/>
    <w:basedOn w:val="TableNormal"/>
    <w:uiPriority w:val="60"/>
    <w:rsid w:val="00160CFF"/>
    <w:pPr>
      <w:spacing w:after="0" w:line="240" w:lineRule="auto"/>
    </w:pPr>
    <w:rPr>
      <w:color w:val="101111" w:themeColor="text1" w:themeShade="BF"/>
    </w:rPr>
    <w:tblPr>
      <w:tblStyleRowBandSize w:val="1"/>
      <w:tblStyleColBandSize w:val="1"/>
      <w:tblInd w:w="0" w:type="dxa"/>
      <w:tblBorders>
        <w:top w:val="single" w:sz="8" w:space="0" w:color="161718" w:themeColor="text1"/>
        <w:bottom w:val="single" w:sz="8" w:space="0" w:color="161718"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61718" w:themeColor="text1"/>
          <w:left w:val="nil"/>
          <w:bottom w:val="single" w:sz="8" w:space="0" w:color="161718" w:themeColor="text1"/>
          <w:right w:val="nil"/>
          <w:insideH w:val="nil"/>
          <w:insideV w:val="nil"/>
        </w:tcBorders>
      </w:tcPr>
    </w:tblStylePr>
    <w:tblStylePr w:type="lastRow">
      <w:pPr>
        <w:spacing w:before="0" w:after="0" w:line="240" w:lineRule="auto"/>
      </w:pPr>
      <w:rPr>
        <w:b/>
        <w:bCs/>
      </w:rPr>
      <w:tblPr/>
      <w:tcPr>
        <w:tcBorders>
          <w:top w:val="single" w:sz="8" w:space="0" w:color="161718" w:themeColor="text1"/>
          <w:left w:val="nil"/>
          <w:bottom w:val="single" w:sz="8" w:space="0" w:color="161718"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C5C8" w:themeFill="text1" w:themeFillTint="3F"/>
      </w:tcPr>
    </w:tblStylePr>
    <w:tblStylePr w:type="band1Horz">
      <w:tblPr/>
      <w:tcPr>
        <w:tcBorders>
          <w:left w:val="nil"/>
          <w:right w:val="nil"/>
          <w:insideH w:val="nil"/>
          <w:insideV w:val="nil"/>
        </w:tcBorders>
        <w:shd w:val="clear" w:color="auto" w:fill="C3C5C8" w:themeFill="text1" w:themeFillTint="3F"/>
      </w:tcPr>
    </w:tblStylePr>
  </w:style>
  <w:style w:type="character" w:styleId="Emphasis">
    <w:name w:val="Emphasis"/>
    <w:basedOn w:val="DefaultParagraphFont"/>
    <w:uiPriority w:val="20"/>
    <w:qFormat/>
    <w:rsid w:val="00D617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609513">
      <w:bodyDiv w:val="1"/>
      <w:marLeft w:val="0"/>
      <w:marRight w:val="0"/>
      <w:marTop w:val="0"/>
      <w:marBottom w:val="0"/>
      <w:divBdr>
        <w:top w:val="none" w:sz="0" w:space="0" w:color="auto"/>
        <w:left w:val="none" w:sz="0" w:space="0" w:color="auto"/>
        <w:bottom w:val="none" w:sz="0" w:space="0" w:color="auto"/>
        <w:right w:val="none" w:sz="0" w:space="0" w:color="auto"/>
      </w:divBdr>
    </w:div>
    <w:div w:id="746268393">
      <w:bodyDiv w:val="1"/>
      <w:marLeft w:val="0"/>
      <w:marRight w:val="0"/>
      <w:marTop w:val="0"/>
      <w:marBottom w:val="0"/>
      <w:divBdr>
        <w:top w:val="none" w:sz="0" w:space="0" w:color="auto"/>
        <w:left w:val="none" w:sz="0" w:space="0" w:color="auto"/>
        <w:bottom w:val="none" w:sz="0" w:space="0" w:color="auto"/>
        <w:right w:val="none" w:sz="0" w:space="0" w:color="auto"/>
      </w:divBdr>
    </w:div>
    <w:div w:id="757946630">
      <w:bodyDiv w:val="1"/>
      <w:marLeft w:val="0"/>
      <w:marRight w:val="0"/>
      <w:marTop w:val="0"/>
      <w:marBottom w:val="0"/>
      <w:divBdr>
        <w:top w:val="none" w:sz="0" w:space="0" w:color="auto"/>
        <w:left w:val="none" w:sz="0" w:space="0" w:color="auto"/>
        <w:bottom w:val="none" w:sz="0" w:space="0" w:color="auto"/>
        <w:right w:val="none" w:sz="0" w:space="0" w:color="auto"/>
      </w:divBdr>
    </w:div>
    <w:div w:id="1182210382">
      <w:bodyDiv w:val="1"/>
      <w:marLeft w:val="0"/>
      <w:marRight w:val="0"/>
      <w:marTop w:val="0"/>
      <w:marBottom w:val="0"/>
      <w:divBdr>
        <w:top w:val="none" w:sz="0" w:space="0" w:color="auto"/>
        <w:left w:val="none" w:sz="0" w:space="0" w:color="auto"/>
        <w:bottom w:val="none" w:sz="0" w:space="0" w:color="auto"/>
        <w:right w:val="none" w:sz="0" w:space="0" w:color="auto"/>
      </w:divBdr>
    </w:div>
    <w:div w:id="1538392940">
      <w:bodyDiv w:val="1"/>
      <w:marLeft w:val="0"/>
      <w:marRight w:val="0"/>
      <w:marTop w:val="0"/>
      <w:marBottom w:val="0"/>
      <w:divBdr>
        <w:top w:val="none" w:sz="0" w:space="0" w:color="auto"/>
        <w:left w:val="none" w:sz="0" w:space="0" w:color="auto"/>
        <w:bottom w:val="none" w:sz="0" w:space="0" w:color="auto"/>
        <w:right w:val="none" w:sz="0" w:space="0" w:color="auto"/>
      </w:divBdr>
    </w:div>
    <w:div w:id="1563829017">
      <w:bodyDiv w:val="1"/>
      <w:marLeft w:val="0"/>
      <w:marRight w:val="0"/>
      <w:marTop w:val="0"/>
      <w:marBottom w:val="0"/>
      <w:divBdr>
        <w:top w:val="none" w:sz="0" w:space="0" w:color="auto"/>
        <w:left w:val="none" w:sz="0" w:space="0" w:color="auto"/>
        <w:bottom w:val="none" w:sz="0" w:space="0" w:color="auto"/>
        <w:right w:val="none" w:sz="0" w:space="0" w:color="auto"/>
      </w:divBdr>
    </w:div>
    <w:div w:id="1745687859">
      <w:bodyDiv w:val="1"/>
      <w:marLeft w:val="0"/>
      <w:marRight w:val="0"/>
      <w:marTop w:val="0"/>
      <w:marBottom w:val="0"/>
      <w:divBdr>
        <w:top w:val="none" w:sz="0" w:space="0" w:color="auto"/>
        <w:left w:val="none" w:sz="0" w:space="0" w:color="auto"/>
        <w:bottom w:val="none" w:sz="0" w:space="0" w:color="auto"/>
        <w:right w:val="none" w:sz="0" w:space="0" w:color="auto"/>
      </w:divBdr>
    </w:div>
    <w:div w:id="1961106401">
      <w:bodyDiv w:val="1"/>
      <w:marLeft w:val="0"/>
      <w:marRight w:val="0"/>
      <w:marTop w:val="0"/>
      <w:marBottom w:val="0"/>
      <w:divBdr>
        <w:top w:val="none" w:sz="0" w:space="0" w:color="auto"/>
        <w:left w:val="none" w:sz="0" w:space="0" w:color="auto"/>
        <w:bottom w:val="none" w:sz="0" w:space="0" w:color="auto"/>
        <w:right w:val="none" w:sz="0" w:space="0" w:color="auto"/>
      </w:divBdr>
    </w:div>
    <w:div w:id="21008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aQhpvrQPxD4"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blogs.mathworks.com/racing-lounge/2017/12/08/solver-choice/" TargetMode="External"/><Relationship Id="rId8" Type="http://schemas.openxmlformats.org/officeDocument/2006/relationships/settings" Target="setting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4.xml><?xml version="1.0" encoding="utf-8"?>
<ds:datastoreItem xmlns:ds="http://schemas.openxmlformats.org/officeDocument/2006/customXml" ds:itemID="{413B70EC-2B14-4FE6-B409-48DAE2F93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359</TotalTime>
  <Pages>32</Pages>
  <Words>3162</Words>
  <Characters>18027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Genesis - MilestoneReport</vt:lpstr>
    </vt:vector>
  </TitlesOfParts>
  <Company>Microsoft</Company>
  <LinksUpToDate>false</LinksUpToDate>
  <CharactersWithSpaces>21147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Genesis - MilestoneReport</dc:title>
  <dc:creator>Marketing.Auto@kpit.com</dc:creator>
  <cp:lastModifiedBy>hp</cp:lastModifiedBy>
  <cp:revision>21</cp:revision>
  <dcterms:created xsi:type="dcterms:W3CDTF">2020-07-31T08:05:00Z</dcterms:created>
  <dcterms:modified xsi:type="dcterms:W3CDTF">2020-12-18T11:59:00Z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